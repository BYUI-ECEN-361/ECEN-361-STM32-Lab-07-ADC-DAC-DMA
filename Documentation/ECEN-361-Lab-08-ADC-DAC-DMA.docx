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4FEB8" w14:textId="1AB084FE" w:rsidR="00754403" w:rsidRPr="00403EF6" w:rsidRDefault="003E0263" w:rsidP="00A33958">
      <w:pPr>
        <w:pStyle w:val="Title"/>
        <w:jc w:val="right"/>
      </w:pPr>
      <w:r>
        <w:t xml:space="preserve">ECEN-361  </w:t>
      </w:r>
      <w:r w:rsidR="00754403" w:rsidRPr="00403EF6">
        <w:t>Lab-0</w:t>
      </w:r>
      <w:r w:rsidR="00CD7895">
        <w:t>8</w:t>
      </w:r>
      <w:r w:rsidR="0090458F">
        <w:t>: DMAs with ADC/DAC</w:t>
      </w:r>
    </w:p>
    <w:p w14:paraId="54B07129" w14:textId="7B1F6B4A" w:rsidR="001574D8" w:rsidRPr="002703A2" w:rsidRDefault="001574D8" w:rsidP="002B6F81">
      <w:pPr>
        <w:pStyle w:val="Heading1"/>
        <w:rPr>
          <w:color w:val="FF0000"/>
        </w:rPr>
      </w:pPr>
      <w:r>
        <w:t>NAM</w:t>
      </w:r>
      <w:r w:rsidR="00376AB8">
        <w:t>E:</w:t>
      </w:r>
      <w:r w:rsidR="002703A2">
        <w:rPr>
          <w:color w:val="FF0000"/>
        </w:rPr>
        <w:tab/>
      </w:r>
      <w:r w:rsidRPr="002703A2">
        <w:rPr>
          <w:color w:val="FF0000"/>
        </w:rPr>
        <w:t xml:space="preserve"> ___________________________________</w:t>
      </w:r>
    </w:p>
    <w:p w14:paraId="11DCA739" w14:textId="6DACE726" w:rsidR="00754403" w:rsidRDefault="00754403" w:rsidP="002B6F81">
      <w:pPr>
        <w:pStyle w:val="Heading1"/>
      </w:pPr>
      <w:r w:rsidRPr="002B6F81">
        <w:t>Introduction</w:t>
      </w:r>
      <w:r w:rsidR="001E03E1">
        <w:t xml:space="preserve"> and Objective</w:t>
      </w:r>
      <w:r w:rsidR="007848AA">
        <w:t>s</w:t>
      </w:r>
      <w:r w:rsidR="001E03E1">
        <w:t xml:space="preserve"> of the Lab</w:t>
      </w:r>
    </w:p>
    <w:p w14:paraId="3853DC0E" w14:textId="04963198" w:rsidR="00326AF4" w:rsidRDefault="00326AF4" w:rsidP="007D1169">
      <w:pPr>
        <w:tabs>
          <w:tab w:val="left" w:pos="1710"/>
        </w:tabs>
        <w:ind w:left="1710" w:hanging="1170"/>
        <w:jc w:val="left"/>
      </w:pPr>
      <w:r w:rsidRPr="007D1169">
        <w:rPr>
          <w:rFonts w:ascii="Verdana Pro Cond" w:hAnsi="Verdana Pro Cond"/>
          <w:color w:val="7030A0"/>
          <w:szCs w:val="24"/>
        </w:rPr>
        <w:t>Part 1:</w:t>
      </w:r>
      <w:r w:rsidR="003C2B1E">
        <w:tab/>
        <w:t xml:space="preserve">Learn how a Sine Wave can be created from a </w:t>
      </w:r>
      <w:r w:rsidR="00135391" w:rsidRPr="007D1169">
        <w:rPr>
          <w:rFonts w:cs="Calibri"/>
        </w:rPr>
        <w:t>µ</w:t>
      </w:r>
      <w:r w:rsidR="003E554D">
        <w:t>Controller and investigate the characteristics and</w:t>
      </w:r>
      <w:r w:rsidR="00662A56">
        <w:t xml:space="preserve"> </w:t>
      </w:r>
      <w:r w:rsidR="003E554D">
        <w:t>limitations of an ADC Controller (the one built into the STM32)</w:t>
      </w:r>
    </w:p>
    <w:p w14:paraId="1DE94A12" w14:textId="0EF6CB4E" w:rsidR="00326AF4" w:rsidRDefault="00326AF4" w:rsidP="007D1169">
      <w:pPr>
        <w:tabs>
          <w:tab w:val="left" w:pos="1080"/>
          <w:tab w:val="left" w:pos="1710"/>
        </w:tabs>
        <w:ind w:left="1710" w:hanging="1170"/>
        <w:jc w:val="left"/>
      </w:pPr>
      <w:r w:rsidRPr="007D1169">
        <w:rPr>
          <w:rFonts w:ascii="Verdana Pro Cond" w:hAnsi="Verdana Pro Cond"/>
          <w:color w:val="7030A0"/>
          <w:szCs w:val="24"/>
        </w:rPr>
        <w:t>Part 2:</w:t>
      </w:r>
      <w:r>
        <w:tab/>
      </w:r>
      <w:r w:rsidR="009509D9">
        <w:t xml:space="preserve">Exposure to and </w:t>
      </w:r>
      <w:r w:rsidR="004E05CF">
        <w:t xml:space="preserve">use of DMA channels in a </w:t>
      </w:r>
      <w:r w:rsidR="00135391" w:rsidRPr="007D1169">
        <w:rPr>
          <w:rFonts w:cs="Calibri"/>
        </w:rPr>
        <w:t>µ</w:t>
      </w:r>
      <w:r w:rsidR="004E05CF">
        <w:t>Controller</w:t>
      </w:r>
      <w:r w:rsidR="00B45147">
        <w:t>.</w:t>
      </w:r>
    </w:p>
    <w:p w14:paraId="7579D70D" w14:textId="0618026F" w:rsidR="00782B20" w:rsidRPr="00080366" w:rsidRDefault="007D1222" w:rsidP="007D1169">
      <w:pPr>
        <w:tabs>
          <w:tab w:val="left" w:pos="1080"/>
          <w:tab w:val="left" w:pos="1710"/>
        </w:tabs>
        <w:ind w:left="1710" w:hanging="1170"/>
        <w:jc w:val="left"/>
        <w:rPr>
          <w:i/>
          <w:iCs/>
          <w:color w:val="FF0000"/>
        </w:rPr>
      </w:pPr>
      <w:r w:rsidRPr="00080366">
        <w:rPr>
          <w:rFonts w:ascii="Verdana Pro Cond" w:hAnsi="Verdana Pro Cond"/>
          <w:color w:val="FF0000"/>
          <w:szCs w:val="24"/>
        </w:rPr>
        <w:t>Part 3:</w:t>
      </w:r>
      <w:r w:rsidRPr="00080366">
        <w:rPr>
          <w:color w:val="FF0000"/>
        </w:rPr>
        <w:tab/>
      </w:r>
      <w:r w:rsidR="00FA5D19" w:rsidRPr="00080366">
        <w:rPr>
          <w:i/>
          <w:iCs/>
          <w:color w:val="FF0000"/>
        </w:rPr>
        <w:t>(</w:t>
      </w:r>
      <w:r w:rsidR="00080366" w:rsidRPr="00B45087">
        <w:rPr>
          <w:b/>
          <w:bCs/>
          <w:i/>
          <w:iCs/>
          <w:color w:val="FF0000"/>
        </w:rPr>
        <w:t>TBD</w:t>
      </w:r>
      <w:r w:rsidR="00080366">
        <w:rPr>
          <w:i/>
          <w:iCs/>
          <w:color w:val="FF0000"/>
        </w:rPr>
        <w:t xml:space="preserve">  2nd week</w:t>
      </w:r>
      <w:r w:rsidR="00FA5D19" w:rsidRPr="00080366">
        <w:rPr>
          <w:i/>
          <w:iCs/>
          <w:color w:val="FF0000"/>
        </w:rPr>
        <w:t xml:space="preserve">:  </w:t>
      </w:r>
      <w:r w:rsidR="00080366">
        <w:rPr>
          <w:i/>
          <w:iCs/>
          <w:color w:val="FF0000"/>
        </w:rPr>
        <w:t>Use an</w:t>
      </w:r>
      <w:r w:rsidRPr="00080366">
        <w:rPr>
          <w:i/>
          <w:iCs/>
          <w:color w:val="FF0000"/>
        </w:rPr>
        <w:t xml:space="preserve"> external graphing tool to </w:t>
      </w:r>
      <w:r w:rsidR="000D6A79" w:rsidRPr="00080366">
        <w:rPr>
          <w:i/>
          <w:iCs/>
          <w:color w:val="FF0000"/>
        </w:rPr>
        <w:t>measure a signal on the STM32 Board.</w:t>
      </w:r>
      <w:r w:rsidR="003D408B" w:rsidRPr="00080366">
        <w:rPr>
          <w:i/>
          <w:iCs/>
          <w:color w:val="FF0000"/>
        </w:rPr>
        <w:t>)</w:t>
      </w:r>
    </w:p>
    <w:p w14:paraId="7C1875A0" w14:textId="77777777" w:rsidR="00F2791E" w:rsidRDefault="00F2791E" w:rsidP="006745E1"/>
    <w:p w14:paraId="76FDBEB7" w14:textId="68872B76" w:rsidR="000E4DCF" w:rsidRDefault="000E4DCF" w:rsidP="006745E1">
      <w:r>
        <w:t>For each of the parts, follow the instructions, then fill in answers to the questions</w:t>
      </w:r>
      <w:r w:rsidR="00427FAB">
        <w:t xml:space="preserve">.  Expected answers are indicated in the boxes with </w:t>
      </w:r>
      <w:r w:rsidR="00427FAB" w:rsidRPr="00427FAB">
        <w:rPr>
          <w:color w:val="FF0000"/>
        </w:rPr>
        <w:t>red text/spaces to fill in answers</w:t>
      </w:r>
      <w:r w:rsidR="00427FAB">
        <w:t>.</w:t>
      </w:r>
      <w:r w:rsidR="00E46097">
        <w:t xml:space="preserve"> </w:t>
      </w:r>
      <w:r w:rsidR="00080366">
        <w:t xml:space="preserve"> </w:t>
      </w:r>
    </w:p>
    <w:p w14:paraId="5907F47F" w14:textId="3AB11100" w:rsidR="002B6F81" w:rsidRDefault="005611C1" w:rsidP="009362C0">
      <w:pPr>
        <w:pStyle w:val="Heading1"/>
      </w:pPr>
      <w:r>
        <w:t xml:space="preserve">Lab </w:t>
      </w:r>
      <w:r w:rsidR="008E7F1F">
        <w:t>Instructions</w:t>
      </w:r>
    </w:p>
    <w:p w14:paraId="4A39A49A" w14:textId="59443583" w:rsidR="00E1077E" w:rsidRDefault="00742B6B" w:rsidP="004D5F44">
      <w:pPr>
        <w:pStyle w:val="Heading2"/>
      </w:pPr>
      <w:r>
        <w:t>Overview of System</w:t>
      </w:r>
    </w:p>
    <w:p w14:paraId="52890E41" w14:textId="0B5F3B1C" w:rsidR="00D46B2D" w:rsidRDefault="0098696F" w:rsidP="0098696F">
      <w:r>
        <w:t>The project, as configured in the repo</w:t>
      </w:r>
      <w:r w:rsidR="00785A6D">
        <w:t xml:space="preserve">, is a bare-metal (no </w:t>
      </w:r>
      <w:proofErr w:type="spellStart"/>
      <w:r w:rsidR="00785A6D">
        <w:t>FreeRTOS</w:t>
      </w:r>
      <w:proofErr w:type="spellEnd"/>
      <w:r w:rsidR="00D46B2D">
        <w:t>) that is configured like this:</w:t>
      </w:r>
    </w:p>
    <w:p w14:paraId="152F00A5" w14:textId="2B6B9B95" w:rsidR="00D46B2D" w:rsidRDefault="00833112" w:rsidP="0098696F">
      <w:r w:rsidRPr="00833112">
        <w:rPr>
          <w:noProof/>
        </w:rPr>
        <w:drawing>
          <wp:inline distT="0" distB="0" distL="0" distR="0" wp14:anchorId="51E0F3FA" wp14:editId="5965B7E0">
            <wp:extent cx="6858000" cy="3672205"/>
            <wp:effectExtent l="0" t="0" r="0" b="4445"/>
            <wp:docPr id="1470462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288" name="Picture 1" descr="A diagram of a computer&#10;&#10;Description automatically generated"/>
                    <pic:cNvPicPr/>
                  </pic:nvPicPr>
                  <pic:blipFill>
                    <a:blip r:embed="rId8"/>
                    <a:stretch>
                      <a:fillRect/>
                    </a:stretch>
                  </pic:blipFill>
                  <pic:spPr>
                    <a:xfrm>
                      <a:off x="0" y="0"/>
                      <a:ext cx="6858000" cy="3672205"/>
                    </a:xfrm>
                    <a:prstGeom prst="rect">
                      <a:avLst/>
                    </a:prstGeom>
                  </pic:spPr>
                </pic:pic>
              </a:graphicData>
            </a:graphic>
          </wp:inline>
        </w:drawing>
      </w:r>
    </w:p>
    <w:p w14:paraId="7D33789D" w14:textId="6B713000" w:rsidR="00F020B2" w:rsidRDefault="00840E93" w:rsidP="0098696F">
      <w:pPr>
        <w:rPr>
          <w:noProof/>
        </w:rPr>
      </w:pPr>
      <w:r w:rsidRPr="00F020B2">
        <w:rPr>
          <w:noProof/>
        </w:rPr>
        <w:drawing>
          <wp:anchor distT="0" distB="0" distL="114300" distR="114300" simplePos="0" relativeHeight="251678728" behindDoc="0" locked="0" layoutInCell="1" allowOverlap="1" wp14:anchorId="5960AFA4" wp14:editId="64C769D8">
            <wp:simplePos x="0" y="0"/>
            <wp:positionH relativeFrom="margin">
              <wp:posOffset>4180353</wp:posOffset>
            </wp:positionH>
            <wp:positionV relativeFrom="paragraph">
              <wp:posOffset>108046</wp:posOffset>
            </wp:positionV>
            <wp:extent cx="3085578" cy="2259123"/>
            <wp:effectExtent l="190500" t="190500" r="191135" b="198755"/>
            <wp:wrapNone/>
            <wp:docPr id="13663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8132" name=""/>
                    <pic:cNvPicPr/>
                  </pic:nvPicPr>
                  <pic:blipFill>
                    <a:blip r:embed="rId9">
                      <a:extLst>
                        <a:ext uri="{28A0092B-C50C-407E-A947-70E740481C1C}">
                          <a14:useLocalDpi xmlns:a14="http://schemas.microsoft.com/office/drawing/2010/main" val="0"/>
                        </a:ext>
                      </a:extLst>
                    </a:blip>
                    <a:stretch>
                      <a:fillRect/>
                    </a:stretch>
                  </pic:blipFill>
                  <pic:spPr>
                    <a:xfrm>
                      <a:off x="0" y="0"/>
                      <a:ext cx="3085578" cy="22591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9F70BAB" w14:textId="77777777" w:rsidR="00840E93" w:rsidRDefault="007C38E9" w:rsidP="00840E93">
      <w:pPr>
        <w:jc w:val="left"/>
        <w:rPr>
          <w:noProof/>
        </w:rPr>
      </w:pPr>
      <w:r>
        <w:rPr>
          <w:noProof/>
        </w:rPr>
        <w:t>Explore</w:t>
      </w:r>
      <w:r w:rsidR="00D03855">
        <w:rPr>
          <w:noProof/>
        </w:rPr>
        <w:t xml:space="preserve"> the GUI </w:t>
      </w:r>
      <w:r w:rsidR="00CA35EA">
        <w:rPr>
          <w:noProof/>
        </w:rPr>
        <w:t>by opening the</w:t>
      </w:r>
      <w:r w:rsidR="00CD7A19">
        <w:rPr>
          <w:noProof/>
        </w:rPr>
        <w:br/>
      </w:r>
      <w:r w:rsidR="0053754D" w:rsidRPr="0053754D">
        <w:rPr>
          <w:rFonts w:ascii="Courier New" w:hAnsi="Courier New" w:cs="Courier New"/>
          <w:b/>
          <w:bCs/>
          <w:noProof/>
          <w:color w:val="2F5496" w:themeColor="accent1" w:themeShade="BF"/>
        </w:rPr>
        <w:t>ECEN-361-STM32-Lab-08-Sampling-Solution.ioc</w:t>
      </w:r>
    </w:p>
    <w:p w14:paraId="12EAAFD8" w14:textId="2C8D7610" w:rsidR="00826539" w:rsidRDefault="0053754D" w:rsidP="00840E93">
      <w:pPr>
        <w:jc w:val="left"/>
        <w:rPr>
          <w:noProof/>
        </w:rPr>
      </w:pPr>
      <w:r>
        <w:rPr>
          <w:noProof/>
        </w:rPr>
        <w:t>file</w:t>
      </w:r>
      <w:r w:rsidR="007C38E9">
        <w:rPr>
          <w:noProof/>
        </w:rPr>
        <w:t xml:space="preserve"> to see the configurations.</w:t>
      </w:r>
    </w:p>
    <w:p w14:paraId="4E580C55" w14:textId="77777777" w:rsidR="00D03855" w:rsidRDefault="00826539" w:rsidP="00CD7A19">
      <w:pPr>
        <w:ind w:left="4320"/>
        <w:jc w:val="left"/>
        <w:rPr>
          <w:noProof/>
        </w:rPr>
      </w:pPr>
      <w:r>
        <w:rPr>
          <w:noProof/>
        </w:rPr>
        <w:br w:type="column"/>
      </w:r>
    </w:p>
    <w:p w14:paraId="343A87D5" w14:textId="4326C915" w:rsidR="00915CE6" w:rsidRDefault="00826539" w:rsidP="0098696F">
      <w:r>
        <w:t xml:space="preserve">In this configuration, </w:t>
      </w:r>
      <w:r w:rsidR="003C19D4">
        <w:t xml:space="preserve">the DAC </w:t>
      </w:r>
      <w:r w:rsidR="00D82F96">
        <w:t xml:space="preserve">drives an analog sinewave </w:t>
      </w:r>
      <w:proofErr w:type="spellStart"/>
      <w:r w:rsidR="002914E2">
        <w:t>ouput</w:t>
      </w:r>
      <w:proofErr w:type="spellEnd"/>
      <w:r w:rsidR="002914E2">
        <w:t xml:space="preserve"> </w:t>
      </w:r>
      <w:r w:rsidR="003C19D4">
        <w:t>which is wired</w:t>
      </w:r>
      <w:r w:rsidR="00BE0B3B">
        <w:t xml:space="preserve"> (</w:t>
      </w:r>
      <w:r w:rsidR="00BE0B3B" w:rsidRPr="00BE0B3B">
        <w:rPr>
          <w:color w:val="FF0000"/>
        </w:rPr>
        <w:t>external jumper wire</w:t>
      </w:r>
      <w:r w:rsidR="00BE0B3B">
        <w:t>)</w:t>
      </w:r>
      <w:r w:rsidR="003C19D4">
        <w:t xml:space="preserve"> from its output pin,</w:t>
      </w:r>
      <w:r w:rsidR="00BE0B3B">
        <w:t xml:space="preserve"> back to an ADC input</w:t>
      </w:r>
      <w:r w:rsidR="002914E2">
        <w:t xml:space="preserve"> pin</w:t>
      </w:r>
      <w:r w:rsidR="00BE0B3B">
        <w:t xml:space="preserve">.  </w:t>
      </w:r>
      <w:r w:rsidR="003D37F9">
        <w:t>The transfer</w:t>
      </w:r>
      <w:r w:rsidR="005F64CE">
        <w:t>s are set</w:t>
      </w:r>
      <w:r w:rsidR="002914E2">
        <w:t xml:space="preserve"> </w:t>
      </w:r>
      <w:r w:rsidR="005F64CE">
        <w:t xml:space="preserve">up to be done automatically, via DMA channels.  Once these channels are configured,  no </w:t>
      </w:r>
      <w:proofErr w:type="spellStart"/>
      <w:r w:rsidR="005F64CE">
        <w:t>uProcessor</w:t>
      </w:r>
      <w:proofErr w:type="spellEnd"/>
      <w:r w:rsidR="005F64CE">
        <w:t xml:space="preserve"> cycles are required to </w:t>
      </w:r>
      <w:proofErr w:type="gramStart"/>
      <w:r w:rsidR="005F64CE">
        <w:t>effect</w:t>
      </w:r>
      <w:proofErr w:type="gramEnd"/>
      <w:r w:rsidR="005F64CE">
        <w:t xml:space="preserve"> the transfer out (DAC) or the transfer in (ADC).  The DMAs are </w:t>
      </w:r>
      <w:r w:rsidR="00915CE6">
        <w:t xml:space="preserve">configured </w:t>
      </w:r>
      <w:proofErr w:type="gramStart"/>
      <w:r w:rsidR="00915CE6">
        <w:t>to</w:t>
      </w:r>
      <w:proofErr w:type="gramEnd"/>
      <w:r w:rsidR="00915CE6">
        <w:t xml:space="preserve"> automatic</w:t>
      </w:r>
      <w:r w:rsidR="00262E58">
        <w:t>ally</w:t>
      </w:r>
      <w:r w:rsidR="00915CE6">
        <w:t>:</w:t>
      </w:r>
    </w:p>
    <w:p w14:paraId="03A9D9A3" w14:textId="77777777" w:rsidR="00262E58" w:rsidRDefault="002D6C35" w:rsidP="00262E58">
      <w:pPr>
        <w:pStyle w:val="ListParagraph"/>
        <w:numPr>
          <w:ilvl w:val="0"/>
          <w:numId w:val="43"/>
        </w:numPr>
      </w:pPr>
      <w:r>
        <w:t xml:space="preserve">Read from a memory buffer (cyclically) and write to a fixed </w:t>
      </w:r>
      <w:r w:rsidR="00262E58">
        <w:t>peripheral address (DAC).</w:t>
      </w:r>
    </w:p>
    <w:p w14:paraId="28462715" w14:textId="3059ADD7" w:rsidR="00262E58" w:rsidRDefault="00262E58" w:rsidP="00262E58">
      <w:pPr>
        <w:pStyle w:val="ListParagraph"/>
        <w:numPr>
          <w:ilvl w:val="0"/>
          <w:numId w:val="43"/>
        </w:numPr>
      </w:pPr>
      <w:r>
        <w:t xml:space="preserve">Read from a peripheral </w:t>
      </w:r>
      <w:r w:rsidR="007316ED">
        <w:t>I/O address (ADC) and write to a memory buffer (cyclically).</w:t>
      </w:r>
    </w:p>
    <w:p w14:paraId="197C16A4" w14:textId="77777777" w:rsidR="007316ED" w:rsidRDefault="007316ED" w:rsidP="0098696F"/>
    <w:p w14:paraId="3EAC052E" w14:textId="57665FF7" w:rsidR="00826539" w:rsidRDefault="001C1761" w:rsidP="00742B6B">
      <w:pPr>
        <w:pStyle w:val="Heading2"/>
      </w:pPr>
      <w:r>
        <w:t>Sine Wave Generation</w:t>
      </w:r>
    </w:p>
    <w:p w14:paraId="156702D8" w14:textId="6CC97D1F" w:rsidR="001E415A" w:rsidRDefault="00604898" w:rsidP="00604898">
      <w:r>
        <w:t xml:space="preserve">Often, in embedded systems with limited compute power, an output waveform (like a Sine Wave) is </w:t>
      </w:r>
      <w:r w:rsidR="00440136">
        <w:t xml:space="preserve">created by calculating the points of the wave thru a cycle.  Tools help generate these, depending on the number of points per cycle, the output voltage displacement, etc.  </w:t>
      </w:r>
      <w:r w:rsidR="00E211BC">
        <w:t>In this approach,</w:t>
      </w:r>
      <w:r w:rsidR="00F1793D">
        <w:t xml:space="preserve"> </w:t>
      </w:r>
      <w:r w:rsidR="00344DAE">
        <w:t xml:space="preserve">a memory value is read, its analog value </w:t>
      </w:r>
      <w:r w:rsidR="009770E1">
        <w:t>put out to the pin in a periodic manner.</w:t>
      </w:r>
      <w:r w:rsidR="00D845F6">
        <w:t xml:space="preserve">  For this lab, a simple web-based calculator (</w:t>
      </w:r>
      <w:hyperlink r:id="rId10" w:history="1">
        <w:r w:rsidR="00D845F6" w:rsidRPr="001666E0">
          <w:rPr>
            <w:rStyle w:val="Hyperlink"/>
          </w:rPr>
          <w:t>SEE HERE</w:t>
        </w:r>
      </w:hyperlink>
      <w:r w:rsidR="00D845F6">
        <w:t>) created the integer values of the sine wave over time.</w:t>
      </w:r>
      <w:r w:rsidR="00C340C3">
        <w:t xml:space="preserve">  If these are plotted over tim</w:t>
      </w:r>
      <w:r w:rsidR="00F87139">
        <w:t>e, they look like this (depending on the number of points)</w:t>
      </w:r>
      <w:r w:rsidR="001E415A">
        <w:t>:</w:t>
      </w:r>
    </w:p>
    <w:p w14:paraId="05C99990" w14:textId="3F862AEB" w:rsidR="001E415A" w:rsidRDefault="001E415A" w:rsidP="00604898"/>
    <w:p w14:paraId="7CACDAB7" w14:textId="15F820D4" w:rsidR="00C340C3" w:rsidRDefault="004F56D2" w:rsidP="00604898">
      <w:r>
        <w:t>In this simplistic version, only 10 points / cycle are used</w:t>
      </w:r>
      <w:r w:rsidR="00744B7E">
        <w:t xml:space="preserve">, </w:t>
      </w:r>
      <w:r w:rsidR="009601D7">
        <w:t>so the wave re-creation is crude</w:t>
      </w:r>
      <w:r w:rsidR="009A6777">
        <w:t>:</w:t>
      </w:r>
    </w:p>
    <w:p w14:paraId="04FBFDCF" w14:textId="77777777" w:rsidR="009601D7" w:rsidRDefault="009601D7" w:rsidP="00604898">
      <w:pPr>
        <w:rPr>
          <w:noProof/>
        </w:rPr>
      </w:pPr>
    </w:p>
    <w:p w14:paraId="12BDC1B5" w14:textId="4F7CE221" w:rsidR="001E415A" w:rsidRDefault="009601D7" w:rsidP="00604898">
      <w:r>
        <w:rPr>
          <w:noProof/>
        </w:rPr>
        <w:drawing>
          <wp:anchor distT="0" distB="0" distL="114300" distR="114300" simplePos="0" relativeHeight="251680776" behindDoc="1" locked="0" layoutInCell="1" allowOverlap="1" wp14:anchorId="61DA673A" wp14:editId="679867E4">
            <wp:simplePos x="0" y="0"/>
            <wp:positionH relativeFrom="column">
              <wp:posOffset>1176655</wp:posOffset>
            </wp:positionH>
            <wp:positionV relativeFrom="paragraph">
              <wp:posOffset>73025</wp:posOffset>
            </wp:positionV>
            <wp:extent cx="5904865" cy="3295650"/>
            <wp:effectExtent l="0" t="0" r="635" b="6350"/>
            <wp:wrapTight wrapText="bothSides">
              <wp:wrapPolygon edited="0">
                <wp:start x="0" y="0"/>
                <wp:lineTo x="0" y="21558"/>
                <wp:lineTo x="21556" y="21558"/>
                <wp:lineTo x="21556" y="0"/>
                <wp:lineTo x="0" y="0"/>
              </wp:wrapPolygon>
            </wp:wrapTight>
            <wp:docPr id="964529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9819"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0073" t="6765" r="22222" b="14441"/>
                    <a:stretch/>
                  </pic:blipFill>
                  <pic:spPr bwMode="auto">
                    <a:xfrm>
                      <a:off x="0" y="0"/>
                      <a:ext cx="590486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EB1B7E" w14:textId="77777777" w:rsidR="001E415A" w:rsidRDefault="001E415A" w:rsidP="00604898"/>
    <w:p w14:paraId="1170C330" w14:textId="77777777" w:rsidR="001E415A" w:rsidRDefault="001E415A" w:rsidP="00604898"/>
    <w:p w14:paraId="57458933" w14:textId="77777777" w:rsidR="001E415A" w:rsidRDefault="001E415A" w:rsidP="00604898"/>
    <w:p w14:paraId="1117C6A4" w14:textId="77777777" w:rsidR="001E415A" w:rsidRDefault="001E415A" w:rsidP="00604898"/>
    <w:p w14:paraId="3269925B" w14:textId="77777777" w:rsidR="001E415A" w:rsidRDefault="001E415A" w:rsidP="00604898"/>
    <w:p w14:paraId="52D33A88" w14:textId="77777777" w:rsidR="001E415A" w:rsidRDefault="001E415A" w:rsidP="00604898"/>
    <w:p w14:paraId="266406BD" w14:textId="77777777" w:rsidR="001E415A" w:rsidRDefault="001E415A" w:rsidP="00604898"/>
    <w:p w14:paraId="0AD0667B" w14:textId="77777777" w:rsidR="001E415A" w:rsidRDefault="001E415A" w:rsidP="00604898"/>
    <w:p w14:paraId="0684D045" w14:textId="77777777" w:rsidR="001E415A" w:rsidRDefault="001E415A" w:rsidP="00604898"/>
    <w:p w14:paraId="3A189511" w14:textId="77777777" w:rsidR="001E415A" w:rsidRDefault="001E415A" w:rsidP="00604898"/>
    <w:p w14:paraId="23B35D2F" w14:textId="77777777" w:rsidR="001E415A" w:rsidRDefault="001E415A" w:rsidP="00604898"/>
    <w:p w14:paraId="38776172" w14:textId="77777777" w:rsidR="001E415A" w:rsidRDefault="001E415A" w:rsidP="00604898"/>
    <w:p w14:paraId="71C8527F" w14:textId="77777777" w:rsidR="001E415A" w:rsidRDefault="001E415A" w:rsidP="00604898"/>
    <w:p w14:paraId="20491F26" w14:textId="77777777" w:rsidR="001E415A" w:rsidRDefault="001E415A" w:rsidP="00604898"/>
    <w:p w14:paraId="2224C2ED" w14:textId="77777777" w:rsidR="001E415A" w:rsidRDefault="001E415A" w:rsidP="00604898"/>
    <w:p w14:paraId="5542F66D" w14:textId="77777777" w:rsidR="001E415A" w:rsidRDefault="001E415A" w:rsidP="00604898"/>
    <w:p w14:paraId="34D753E1" w14:textId="77777777" w:rsidR="001E415A" w:rsidRDefault="001E415A" w:rsidP="00604898"/>
    <w:p w14:paraId="7C281A10" w14:textId="77777777" w:rsidR="001E415A" w:rsidRDefault="001E415A" w:rsidP="00604898"/>
    <w:p w14:paraId="69C37F32" w14:textId="5537143A" w:rsidR="001666E0" w:rsidRDefault="001666E0" w:rsidP="00604898">
      <w:r>
        <w:t xml:space="preserve">The values </w:t>
      </w:r>
      <w:r w:rsidR="009A6777">
        <w:t>to create the wave are</w:t>
      </w:r>
      <w:r>
        <w:t xml:space="preserve"> put in a</w:t>
      </w:r>
      <w:r w:rsidR="004932AF">
        <w:t xml:space="preserve">n integer array, sequentially </w:t>
      </w:r>
      <w:r w:rsidR="00660337">
        <w:t xml:space="preserve">providing the points of the sine wave – </w:t>
      </w:r>
      <w:r w:rsidR="00AE5390">
        <w:t>S</w:t>
      </w:r>
      <w:r w:rsidR="00660337">
        <w:t>ee the ‘</w:t>
      </w:r>
      <w:proofErr w:type="spellStart"/>
      <w:r w:rsidR="00660337" w:rsidRPr="00660337">
        <w:rPr>
          <w:rFonts w:ascii="Courier New" w:hAnsi="Courier New" w:cs="Courier New"/>
          <w:b/>
          <w:bCs/>
        </w:rPr>
        <w:t>sinewavetable.h</w:t>
      </w:r>
      <w:proofErr w:type="spellEnd"/>
      <w:r w:rsidR="00660337" w:rsidRPr="00660337">
        <w:rPr>
          <w:rFonts w:ascii="Courier New" w:hAnsi="Courier New" w:cs="Courier New"/>
          <w:b/>
          <w:bCs/>
        </w:rPr>
        <w:t>’</w:t>
      </w:r>
      <w:r w:rsidR="00660337">
        <w:t xml:space="preserve"> include file in the project.</w:t>
      </w:r>
      <w:r w:rsidR="00C340C3">
        <w:t xml:space="preserve">  </w:t>
      </w:r>
      <w:r w:rsidR="00CE03D2">
        <w:t xml:space="preserve">For the lab, three different arrays </w:t>
      </w:r>
      <w:r w:rsidR="00AE5390">
        <w:t xml:space="preserve">have been </w:t>
      </w:r>
      <w:r w:rsidR="00CE03D2">
        <w:t>populated with values of differing points per cycle</w:t>
      </w:r>
      <w:r w:rsidR="00AE5390">
        <w:t xml:space="preserve"> to make up a </w:t>
      </w:r>
      <w:r w:rsidR="00C56EA1">
        <w:t>single period:</w:t>
      </w:r>
    </w:p>
    <w:p w14:paraId="5774ADD7" w14:textId="77777777" w:rsidR="00CE03D2" w:rsidRDefault="00CE03D2" w:rsidP="00604898"/>
    <w:p w14:paraId="6A4055FE" w14:textId="649E41F6" w:rsidR="00822742" w:rsidRDefault="00822742" w:rsidP="00822742">
      <w:pPr>
        <w:pStyle w:val="NormalWeb"/>
        <w:numPr>
          <w:ilvl w:val="0"/>
          <w:numId w:val="44"/>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color w:val="005032"/>
          <w:sz w:val="20"/>
          <w:szCs w:val="20"/>
        </w:rPr>
        <w:t>uint16_t</w:t>
      </w:r>
      <w:r>
        <w:rPr>
          <w:rFonts w:ascii="Courier New" w:hAnsi="Courier New" w:cs="Courier New"/>
          <w:color w:val="000000"/>
          <w:sz w:val="20"/>
          <w:szCs w:val="20"/>
        </w:rPr>
        <w:t xml:space="preserve"> sineLookupTable_10_pts[] = {</w:t>
      </w:r>
      <w:r w:rsidR="0004239C">
        <w:rPr>
          <w:rFonts w:ascii="Courier New" w:hAnsi="Courier New" w:cs="Courier New"/>
          <w:color w:val="000000"/>
          <w:sz w:val="20"/>
          <w:szCs w:val="20"/>
        </w:rPr>
        <w:br/>
      </w:r>
      <w:r w:rsidR="00DC0D00">
        <w:rPr>
          <w:rFonts w:ascii="Courier New" w:hAnsi="Courier New" w:cs="Courier New"/>
          <w:color w:val="000000"/>
          <w:sz w:val="20"/>
          <w:szCs w:val="20"/>
        </w:rPr>
        <w:t>…</w:t>
      </w:r>
    </w:p>
    <w:p w14:paraId="65CF966C" w14:textId="02E1E2E2" w:rsidR="0004239C" w:rsidRPr="0004239C" w:rsidRDefault="0004239C" w:rsidP="0004239C">
      <w:pPr>
        <w:pStyle w:val="NormalWeb"/>
        <w:numPr>
          <w:ilvl w:val="0"/>
          <w:numId w:val="44"/>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color w:val="005032"/>
          <w:sz w:val="20"/>
          <w:szCs w:val="20"/>
        </w:rPr>
        <w:t>uint16_t</w:t>
      </w:r>
      <w:r>
        <w:rPr>
          <w:rFonts w:ascii="Courier New" w:hAnsi="Courier New" w:cs="Courier New"/>
          <w:color w:val="000000"/>
          <w:sz w:val="20"/>
          <w:szCs w:val="20"/>
        </w:rPr>
        <w:t xml:space="preserve"> sineLookupTable_100_pts[] = {</w:t>
      </w:r>
      <w:r>
        <w:rPr>
          <w:rFonts w:ascii="Courier New" w:hAnsi="Courier New" w:cs="Courier New"/>
          <w:color w:val="000000"/>
          <w:sz w:val="20"/>
          <w:szCs w:val="20"/>
        </w:rPr>
        <w:br/>
        <w:t>…</w:t>
      </w:r>
    </w:p>
    <w:p w14:paraId="2DBCA053" w14:textId="6E5E0667" w:rsidR="00DC0D00" w:rsidRDefault="0004239C" w:rsidP="0004239C">
      <w:pPr>
        <w:pStyle w:val="NormalWeb"/>
        <w:numPr>
          <w:ilvl w:val="0"/>
          <w:numId w:val="44"/>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color w:val="005032"/>
          <w:sz w:val="20"/>
          <w:szCs w:val="20"/>
        </w:rPr>
        <w:t>uint16_t</w:t>
      </w:r>
      <w:r>
        <w:rPr>
          <w:rFonts w:ascii="Courier New" w:hAnsi="Courier New" w:cs="Courier New"/>
          <w:color w:val="000000"/>
          <w:sz w:val="20"/>
          <w:szCs w:val="20"/>
        </w:rPr>
        <w:t xml:space="preserve"> sineLookupTable_1000_pts[] = {</w:t>
      </w:r>
      <w:r w:rsidR="00DC0D00">
        <w:rPr>
          <w:rFonts w:ascii="Courier New" w:hAnsi="Courier New" w:cs="Courier New"/>
          <w:color w:val="000000"/>
          <w:sz w:val="20"/>
          <w:szCs w:val="20"/>
        </w:rPr>
        <w:br/>
        <w:t>…</w:t>
      </w:r>
    </w:p>
    <w:p w14:paraId="4B4D4F25" w14:textId="384A0C2E" w:rsidR="009E22AA" w:rsidRDefault="00DC0D00" w:rsidP="009E22AA">
      <w:r w:rsidRPr="00DC0D00">
        <w:rPr>
          <w:rFonts w:ascii="Courier New" w:hAnsi="Courier New" w:cs="Courier New"/>
          <w:color w:val="000000"/>
          <w:sz w:val="20"/>
        </w:rPr>
        <w:br w:type="column"/>
      </w:r>
      <w:r w:rsidR="009E22AA">
        <w:lastRenderedPageBreak/>
        <w:t>We’ll compare the ou</w:t>
      </w:r>
      <w:r w:rsidR="003A4202">
        <w:t>t</w:t>
      </w:r>
      <w:r w:rsidR="009E22AA">
        <w:t xml:space="preserve">puts of using different </w:t>
      </w:r>
      <w:r w:rsidR="003A4202">
        <w:t>points/sample in this lab.</w:t>
      </w:r>
    </w:p>
    <w:p w14:paraId="51D391FE" w14:textId="2D7577B6" w:rsidR="003A4202" w:rsidRDefault="003A4202" w:rsidP="009E22AA"/>
    <w:p w14:paraId="3F663725" w14:textId="58E1EA5A" w:rsidR="001666E0" w:rsidRPr="001666E0" w:rsidRDefault="006E79EC" w:rsidP="009E22AA">
      <w:pPr>
        <w:pStyle w:val="NormalWeb"/>
        <w:shd w:val="clear" w:color="auto" w:fill="FFFFFF"/>
        <w:spacing w:before="0" w:beforeAutospacing="0" w:after="0" w:afterAutospacing="0"/>
      </w:pPr>
      <w:r>
        <w:rPr>
          <w:noProof/>
        </w:rPr>
        <mc:AlternateContent>
          <mc:Choice Requires="wps">
            <w:drawing>
              <wp:anchor distT="45720" distB="45720" distL="114300" distR="114300" simplePos="0" relativeHeight="251682824" behindDoc="1" locked="0" layoutInCell="1" allowOverlap="1" wp14:anchorId="380EE980" wp14:editId="0D1A3204">
                <wp:simplePos x="0" y="0"/>
                <wp:positionH relativeFrom="margin">
                  <wp:align>left</wp:align>
                </wp:positionH>
                <wp:positionV relativeFrom="paragraph">
                  <wp:posOffset>37465</wp:posOffset>
                </wp:positionV>
                <wp:extent cx="6324600" cy="2333625"/>
                <wp:effectExtent l="0" t="0" r="19050" b="28575"/>
                <wp:wrapTight wrapText="bothSides">
                  <wp:wrapPolygon edited="0">
                    <wp:start x="0" y="0"/>
                    <wp:lineTo x="0" y="21688"/>
                    <wp:lineTo x="21600" y="21688"/>
                    <wp:lineTo x="21600" y="0"/>
                    <wp:lineTo x="0" y="0"/>
                  </wp:wrapPolygon>
                </wp:wrapTight>
                <wp:docPr id="1741913446" name="Text Box 1741913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333625"/>
                        </a:xfrm>
                        <a:prstGeom prst="rect">
                          <a:avLst/>
                        </a:prstGeom>
                        <a:solidFill>
                          <a:srgbClr val="FFFFFF"/>
                        </a:solidFill>
                        <a:ln w="9525">
                          <a:solidFill>
                            <a:srgbClr val="FF0000"/>
                          </a:solidFill>
                          <a:miter lim="800000"/>
                          <a:headEnd/>
                          <a:tailEnd/>
                        </a:ln>
                      </wps:spPr>
                      <wps:txbx>
                        <w:txbxContent>
                          <w:p w14:paraId="1BD636BE" w14:textId="38BCF25C" w:rsidR="007343B4" w:rsidRDefault="00923166" w:rsidP="00923166">
                            <w:pPr>
                              <w:pStyle w:val="Heading2"/>
                              <w:ind w:left="360"/>
                            </w:pPr>
                            <w:r>
                              <w:t xml:space="preserve">Part </w:t>
                            </w:r>
                            <w:r w:rsidR="00080366">
                              <w:t>1</w:t>
                            </w:r>
                            <w:r>
                              <w:tab/>
                            </w:r>
                            <w:r w:rsidR="00080366">
                              <w:t xml:space="preserve">2 </w:t>
                            </w:r>
                            <w:r w:rsidR="007343B4">
                              <w:t>Pt</w:t>
                            </w:r>
                            <w:r w:rsidR="00080366">
                              <w:t>s</w:t>
                            </w:r>
                            <w:r w:rsidR="007343B4">
                              <w:t>.</w:t>
                            </w:r>
                          </w:p>
                          <w:p w14:paraId="616919A2" w14:textId="17FE1A2D" w:rsidR="007343B4" w:rsidRPr="00492239" w:rsidRDefault="002A45C6" w:rsidP="00725CB6">
                            <w:pPr>
                              <w:ind w:left="720"/>
                              <w:jc w:val="left"/>
                            </w:pPr>
                            <w:r>
                              <w:rPr>
                                <w:b/>
                                <w:bCs/>
                              </w:rPr>
                              <w:t>Q</w:t>
                            </w:r>
                            <w:r w:rsidR="00D0086E" w:rsidRPr="002A45C6">
                              <w:rPr>
                                <w:b/>
                                <w:bCs/>
                              </w:rPr>
                              <w:t>1</w:t>
                            </w:r>
                            <w:r w:rsidR="00D0086E">
                              <w:tab/>
                            </w:r>
                            <w:r w:rsidR="007343B4">
                              <w:t>Look at the sine wave tables in the include file.  What is the range of the values</w:t>
                            </w:r>
                            <w:r w:rsidR="00D0086E">
                              <w:t xml:space="preserve"> in the tables</w:t>
                            </w:r>
                            <w:r w:rsidR="007343B4">
                              <w:t xml:space="preserve"> for each of the differing </w:t>
                            </w:r>
                            <w:r w:rsidR="00492239">
                              <w:t>points/cycle</w:t>
                            </w:r>
                            <w:r w:rsidR="00D0086E">
                              <w:t>?</w:t>
                            </w:r>
                            <w:r w:rsidR="00725CB6">
                              <w:br/>
                            </w:r>
                          </w:p>
                          <w:p w14:paraId="18095829" w14:textId="77777777" w:rsidR="007343B4" w:rsidRDefault="007343B4" w:rsidP="00725CB6">
                            <w:pPr>
                              <w:ind w:left="720"/>
                              <w:rPr>
                                <w:color w:val="FF0000"/>
                              </w:rPr>
                            </w:pPr>
                            <w:r>
                              <w:rPr>
                                <w:color w:val="FF0000"/>
                              </w:rPr>
                              <w:t>________________________________________________________________</w:t>
                            </w:r>
                          </w:p>
                          <w:p w14:paraId="1723852B" w14:textId="77777777" w:rsidR="007343B4" w:rsidRDefault="007343B4" w:rsidP="007343B4">
                            <w:pPr>
                              <w:jc w:val="left"/>
                            </w:pPr>
                          </w:p>
                          <w:p w14:paraId="11D00DB4" w14:textId="77777777" w:rsidR="006E79EC" w:rsidRDefault="006E79EC" w:rsidP="007343B4">
                            <w:pPr>
                              <w:jc w:val="left"/>
                            </w:pPr>
                          </w:p>
                          <w:p w14:paraId="6B6D0941" w14:textId="2B57B493" w:rsidR="00492239" w:rsidRPr="00492239" w:rsidRDefault="002A45C6" w:rsidP="00725CB6">
                            <w:pPr>
                              <w:ind w:left="720"/>
                              <w:jc w:val="left"/>
                            </w:pPr>
                            <w:r>
                              <w:rPr>
                                <w:b/>
                                <w:bCs/>
                              </w:rPr>
                              <w:t>Q</w:t>
                            </w:r>
                            <w:r w:rsidR="006E79EC" w:rsidRPr="002A45C6">
                              <w:rPr>
                                <w:b/>
                                <w:bCs/>
                              </w:rPr>
                              <w:t>2</w:t>
                            </w:r>
                            <w:r w:rsidR="006E79EC">
                              <w:tab/>
                              <w:t>If this is going to the DAC, explain the ranges stored in the table</w:t>
                            </w:r>
                            <w:r w:rsidR="00725CB6">
                              <w:br/>
                            </w:r>
                          </w:p>
                          <w:p w14:paraId="5108F627" w14:textId="77777777" w:rsidR="00492239" w:rsidRDefault="00492239" w:rsidP="00725CB6">
                            <w:pPr>
                              <w:ind w:left="720"/>
                              <w:jc w:val="left"/>
                              <w:rPr>
                                <w:color w:val="FF0000"/>
                              </w:rPr>
                            </w:pPr>
                            <w:r>
                              <w:rPr>
                                <w:color w:val="FF0000"/>
                              </w:rPr>
                              <w:t>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0EE980" id="_x0000_t202" coordsize="21600,21600" o:spt="202" path="m,l,21600r21600,l21600,xe">
                <v:stroke joinstyle="miter"/>
                <v:path gradientshapeok="t" o:connecttype="rect"/>
              </v:shapetype>
              <v:shape id="Text Box 1741913446" o:spid="_x0000_s1026" type="#_x0000_t202" style="position:absolute;margin-left:0;margin-top:2.95pt;width:498pt;height:183.75pt;z-index:-251633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" strokecolor="red">
                <v:textbox>
                  <w:txbxContent>
                    <w:p w14:paraId="1BD636BE" w14:textId="38BCF25C" w:rsidR="007343B4" w:rsidRDefault="00923166" w:rsidP="00923166">
                      <w:pPr>
                        <w:pStyle w:val="Heading2"/>
                        <w:ind w:left="360"/>
                      </w:pPr>
                      <w:r>
                        <w:t xml:space="preserve">Part </w:t>
                      </w:r>
                      <w:r w:rsidR="00080366">
                        <w:t>1</w:t>
                      </w:r>
                      <w:r>
                        <w:tab/>
                      </w:r>
                      <w:r w:rsidR="00080366">
                        <w:t xml:space="preserve">2 </w:t>
                      </w:r>
                      <w:r w:rsidR="007343B4">
                        <w:t>Pt</w:t>
                      </w:r>
                      <w:r w:rsidR="00080366">
                        <w:t>s</w:t>
                      </w:r>
                      <w:r w:rsidR="007343B4">
                        <w:t>.</w:t>
                      </w:r>
                    </w:p>
                    <w:p w14:paraId="616919A2" w14:textId="17FE1A2D" w:rsidR="007343B4" w:rsidRPr="00492239" w:rsidRDefault="002A45C6" w:rsidP="00725CB6">
                      <w:pPr>
                        <w:ind w:left="720"/>
                        <w:jc w:val="left"/>
                      </w:pPr>
                      <w:r>
                        <w:rPr>
                          <w:b/>
                          <w:bCs/>
                        </w:rPr>
                        <w:t>Q</w:t>
                      </w:r>
                      <w:r w:rsidR="00D0086E" w:rsidRPr="002A45C6">
                        <w:rPr>
                          <w:b/>
                          <w:bCs/>
                        </w:rPr>
                        <w:t>1</w:t>
                      </w:r>
                      <w:r w:rsidR="00D0086E">
                        <w:tab/>
                      </w:r>
                      <w:r w:rsidR="007343B4">
                        <w:t>Look at the sine wave tables in the include file.  What is the range of the values</w:t>
                      </w:r>
                      <w:r w:rsidR="00D0086E">
                        <w:t xml:space="preserve"> in the tables</w:t>
                      </w:r>
                      <w:r w:rsidR="007343B4">
                        <w:t xml:space="preserve"> for each of the differing </w:t>
                      </w:r>
                      <w:r w:rsidR="00492239">
                        <w:t>points/cycle</w:t>
                      </w:r>
                      <w:r w:rsidR="00D0086E">
                        <w:t>?</w:t>
                      </w:r>
                      <w:r w:rsidR="00725CB6">
                        <w:br/>
                      </w:r>
                    </w:p>
                    <w:p w14:paraId="18095829" w14:textId="77777777" w:rsidR="007343B4" w:rsidRDefault="007343B4" w:rsidP="00725CB6">
                      <w:pPr>
                        <w:ind w:left="720"/>
                        <w:rPr>
                          <w:color w:val="FF0000"/>
                        </w:rPr>
                      </w:pPr>
                      <w:r>
                        <w:rPr>
                          <w:color w:val="FF0000"/>
                        </w:rPr>
                        <w:t>________________________________________________________________</w:t>
                      </w:r>
                    </w:p>
                    <w:p w14:paraId="1723852B" w14:textId="77777777" w:rsidR="007343B4" w:rsidRDefault="007343B4" w:rsidP="007343B4">
                      <w:pPr>
                        <w:jc w:val="left"/>
                      </w:pPr>
                    </w:p>
                    <w:p w14:paraId="11D00DB4" w14:textId="77777777" w:rsidR="006E79EC" w:rsidRDefault="006E79EC" w:rsidP="007343B4">
                      <w:pPr>
                        <w:jc w:val="left"/>
                      </w:pPr>
                    </w:p>
                    <w:p w14:paraId="6B6D0941" w14:textId="2B57B493" w:rsidR="00492239" w:rsidRPr="00492239" w:rsidRDefault="002A45C6" w:rsidP="00725CB6">
                      <w:pPr>
                        <w:ind w:left="720"/>
                        <w:jc w:val="left"/>
                      </w:pPr>
                      <w:r>
                        <w:rPr>
                          <w:b/>
                          <w:bCs/>
                        </w:rPr>
                        <w:t>Q</w:t>
                      </w:r>
                      <w:r w:rsidR="006E79EC" w:rsidRPr="002A45C6">
                        <w:rPr>
                          <w:b/>
                          <w:bCs/>
                        </w:rPr>
                        <w:t>2</w:t>
                      </w:r>
                      <w:r w:rsidR="006E79EC">
                        <w:tab/>
                        <w:t>If this is going to the DAC, explain the ranges stored in the table</w:t>
                      </w:r>
                      <w:r w:rsidR="00725CB6">
                        <w:br/>
                      </w:r>
                    </w:p>
                    <w:p w14:paraId="5108F627" w14:textId="77777777" w:rsidR="00492239" w:rsidRDefault="00492239" w:rsidP="00725CB6">
                      <w:pPr>
                        <w:ind w:left="720"/>
                        <w:jc w:val="left"/>
                        <w:rPr>
                          <w:color w:val="FF0000"/>
                        </w:rPr>
                      </w:pPr>
                      <w:r>
                        <w:rPr>
                          <w:color w:val="FF0000"/>
                        </w:rPr>
                        <w:t>________________________________________________________________</w:t>
                      </w:r>
                    </w:p>
                  </w:txbxContent>
                </v:textbox>
                <w10:wrap type="tight" anchorx="margin"/>
              </v:shape>
            </w:pict>
          </mc:Fallback>
        </mc:AlternateContent>
      </w:r>
    </w:p>
    <w:p w14:paraId="3AF01D41" w14:textId="77777777" w:rsidR="00EF3CB7" w:rsidRDefault="00EF3CB7" w:rsidP="00EF3CB7"/>
    <w:p w14:paraId="79FDA735" w14:textId="0D6D6F76" w:rsidR="00EF3CB7" w:rsidRDefault="00EF3CB7" w:rsidP="00EF3CB7"/>
    <w:p w14:paraId="33887F87" w14:textId="77777777" w:rsidR="00EF3CB7" w:rsidRDefault="00EF3CB7" w:rsidP="00EF3CB7"/>
    <w:p w14:paraId="59B56652" w14:textId="16EB1A02" w:rsidR="00EF3CB7" w:rsidRDefault="00EF3CB7" w:rsidP="00EF3CB7"/>
    <w:p w14:paraId="237327D4" w14:textId="3208EAFB" w:rsidR="00EF3CB7" w:rsidRDefault="00EF3CB7" w:rsidP="00EF3CB7"/>
    <w:p w14:paraId="075CFE2A" w14:textId="12E1CA93" w:rsidR="00EF3CB7" w:rsidRDefault="00EF3CB7" w:rsidP="00EF3CB7"/>
    <w:p w14:paraId="330DA053" w14:textId="70374495" w:rsidR="00EF3CB7" w:rsidRDefault="00EF3CB7" w:rsidP="00EF3CB7"/>
    <w:p w14:paraId="3889ACC4" w14:textId="7857D2FF" w:rsidR="00EF3CB7" w:rsidRDefault="00EF3CB7" w:rsidP="00EF3CB7"/>
    <w:p w14:paraId="18E9A470" w14:textId="3C587818" w:rsidR="00EF3CB7" w:rsidRDefault="00EF3CB7" w:rsidP="00EF3CB7"/>
    <w:p w14:paraId="431ADA5D" w14:textId="5312DF48" w:rsidR="00EF3CB7" w:rsidRDefault="00EF3CB7" w:rsidP="00EF3CB7"/>
    <w:p w14:paraId="16A8DBB4" w14:textId="0A4282C6" w:rsidR="00EF3CB7" w:rsidRDefault="00EF3CB7" w:rsidP="00EF3CB7"/>
    <w:p w14:paraId="39A6D42D" w14:textId="428C5B99" w:rsidR="00EF3CB7" w:rsidRDefault="00EF3CB7" w:rsidP="00EF3CB7"/>
    <w:p w14:paraId="7539E3FC" w14:textId="43FC7E4C" w:rsidR="00EF3CB7" w:rsidRDefault="00EF3CB7" w:rsidP="00742B6B">
      <w:pPr>
        <w:pStyle w:val="Heading2"/>
      </w:pPr>
    </w:p>
    <w:p w14:paraId="27F35421" w14:textId="23C945A6" w:rsidR="00826539" w:rsidRDefault="002E5B5A" w:rsidP="00742B6B">
      <w:pPr>
        <w:pStyle w:val="Heading2"/>
        <w:rPr>
          <w:noProof/>
        </w:rPr>
      </w:pPr>
      <w:r>
        <w:rPr>
          <w:noProof/>
        </w:rPr>
        <w:t>Par</w:t>
      </w:r>
      <w:r w:rsidR="00EF3CB7">
        <w:rPr>
          <w:noProof/>
        </w:rPr>
        <w:t xml:space="preserve">t 1:  </w:t>
      </w:r>
      <w:r w:rsidR="00422953">
        <w:rPr>
          <w:noProof/>
        </w:rPr>
        <w:t xml:space="preserve">Looking at the Sine Wave Output </w:t>
      </w:r>
    </w:p>
    <w:p w14:paraId="4ACB4A44" w14:textId="64EE006D" w:rsidR="00422953" w:rsidRDefault="00422953" w:rsidP="00422953"/>
    <w:p w14:paraId="1C526656" w14:textId="505CDFC7" w:rsidR="00AF4754" w:rsidRDefault="00944FCA" w:rsidP="00AF4754">
      <w:pPr>
        <w:pStyle w:val="Heading3"/>
      </w:pPr>
      <w:r>
        <w:rPr>
          <w:noProof/>
        </w:rPr>
        <w:drawing>
          <wp:anchor distT="0" distB="0" distL="114300" distR="114300" simplePos="0" relativeHeight="251679752" behindDoc="1" locked="0" layoutInCell="1" allowOverlap="1" wp14:anchorId="2897ECC5" wp14:editId="51346207">
            <wp:simplePos x="0" y="0"/>
            <wp:positionH relativeFrom="column">
              <wp:posOffset>5229225</wp:posOffset>
            </wp:positionH>
            <wp:positionV relativeFrom="paragraph">
              <wp:posOffset>5080</wp:posOffset>
            </wp:positionV>
            <wp:extent cx="2296160" cy="1744980"/>
            <wp:effectExtent l="8890" t="0" r="0" b="0"/>
            <wp:wrapTight wrapText="bothSides">
              <wp:wrapPolygon edited="0">
                <wp:start x="21516" y="-110"/>
                <wp:lineTo x="191" y="-110"/>
                <wp:lineTo x="191" y="21348"/>
                <wp:lineTo x="21516" y="21348"/>
                <wp:lineTo x="21516" y="-110"/>
              </wp:wrapPolygon>
            </wp:wrapTight>
            <wp:docPr id="953838955"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8955" name="Picture 1" descr="A circuit board with wir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809"/>
                    <a:stretch/>
                  </pic:blipFill>
                  <pic:spPr bwMode="auto">
                    <a:xfrm rot="16200000">
                      <a:off x="0" y="0"/>
                      <a:ext cx="2296160" cy="174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754">
        <w:t>Connect the DAC out to the ADC in</w:t>
      </w:r>
    </w:p>
    <w:p w14:paraId="202CAB2A" w14:textId="41AAA344" w:rsidR="00AF4754" w:rsidRDefault="00AF4754" w:rsidP="00AF4754">
      <w:pPr>
        <w:ind w:left="360"/>
      </w:pPr>
      <w:r>
        <w:t xml:space="preserve">You’ll need a single jumper (from your ECEN-106 kits or available during lab time).  Connect the DAC-out to the ADC-in (CN-7.32 </w:t>
      </w:r>
      <w:r>
        <w:sym w:font="Wingdings" w:char="F0E0"/>
      </w:r>
      <w:r>
        <w:t xml:space="preserve"> CN-7.37)</w:t>
      </w:r>
    </w:p>
    <w:p w14:paraId="6EBFA6FE" w14:textId="77777777" w:rsidR="00944FCA" w:rsidRDefault="00944FCA" w:rsidP="00AF4754">
      <w:pPr>
        <w:ind w:left="360"/>
      </w:pPr>
    </w:p>
    <w:p w14:paraId="5B22FCF9" w14:textId="77A4DF64" w:rsidR="0020327D" w:rsidRDefault="000333B0" w:rsidP="000333B0">
      <w:pPr>
        <w:pStyle w:val="Heading3"/>
      </w:pPr>
      <w:r>
        <w:t>Accept the Assignment, Download the repo,</w:t>
      </w:r>
      <w:r w:rsidR="0020327D">
        <w:t xml:space="preserve"> Run the code.</w:t>
      </w:r>
    </w:p>
    <w:p w14:paraId="20AC08BA" w14:textId="060DB18B" w:rsidR="00AF4754" w:rsidRPr="00AF4754" w:rsidRDefault="00AF4754" w:rsidP="00AF4754">
      <w:pPr>
        <w:ind w:left="360"/>
      </w:pPr>
      <w:r>
        <w:t>Your board should show “1000” on the 7-seg display</w:t>
      </w:r>
    </w:p>
    <w:p w14:paraId="049A42CE" w14:textId="7D4E9739" w:rsidR="005F25A8" w:rsidRDefault="005F25A8" w:rsidP="006847D7">
      <w:pPr>
        <w:ind w:left="360"/>
      </w:pPr>
    </w:p>
    <w:p w14:paraId="30D9C388" w14:textId="23CFC878" w:rsidR="00191730" w:rsidRDefault="00191730" w:rsidP="00AF4754">
      <w:pPr>
        <w:ind w:left="360"/>
        <w:jc w:val="left"/>
      </w:pPr>
      <w:r>
        <w:t>The 7-Seg LED</w:t>
      </w:r>
      <w:r w:rsidR="00AF4754">
        <w:t>s indicate which of the points-per-cycle table is being used to output the DAC waveform.</w:t>
      </w:r>
      <w:r>
        <w:t xml:space="preserve">:10, 100, 1000.  These values are cycled </w:t>
      </w:r>
      <w:r w:rsidR="0020327D">
        <w:t>by pressing S1.</w:t>
      </w:r>
      <w:r w:rsidR="00EF5A40">
        <w:t xml:space="preserve">  </w:t>
      </w:r>
    </w:p>
    <w:p w14:paraId="7DEBE1CD" w14:textId="770C5B2F" w:rsidR="00D75436" w:rsidRPr="000333B0" w:rsidRDefault="00D75436" w:rsidP="00AF4754">
      <w:pPr>
        <w:ind w:left="360"/>
        <w:jc w:val="left"/>
      </w:pPr>
    </w:p>
    <w:p w14:paraId="02C9D7B9" w14:textId="4F339389" w:rsidR="007214B1" w:rsidRDefault="00D75436" w:rsidP="007214B1">
      <w:pPr>
        <w:pStyle w:val="Heading3"/>
      </w:pPr>
      <w:r>
        <w:t>Look at the</w:t>
      </w:r>
      <w:r w:rsidR="005F5EB0">
        <w:t xml:space="preserve"> analog wave out with the </w:t>
      </w:r>
      <w:proofErr w:type="spellStart"/>
      <w:r w:rsidR="005F5EB0">
        <w:t>Saleae</w:t>
      </w:r>
      <w:proofErr w:type="spellEnd"/>
      <w:r w:rsidR="005F5EB0">
        <w:t xml:space="preserve"> Logic Analyzer</w:t>
      </w:r>
      <w:r w:rsidR="007214B1">
        <w:t>.</w:t>
      </w:r>
    </w:p>
    <w:p w14:paraId="2005B242" w14:textId="3BC13CF6" w:rsidR="005F5EB0" w:rsidRDefault="006462FB" w:rsidP="005F5EB0">
      <w:pPr>
        <w:ind w:left="360"/>
        <w:jc w:val="left"/>
      </w:pPr>
      <w:r>
        <w:t xml:space="preserve">Connect / Configure the Logic Analyzer, same as previous labs, to use one of the inputs in analog mode.  </w:t>
      </w:r>
      <w:r w:rsidR="00D0459D">
        <w:t xml:space="preserve">Connect the probe to the </w:t>
      </w:r>
      <w:r w:rsidR="00686903">
        <w:t xml:space="preserve">one of the red jumper wire endpoints, and connect a ground on the </w:t>
      </w:r>
      <w:r w:rsidR="00945AE6">
        <w:t>probe header.</w:t>
      </w:r>
    </w:p>
    <w:p w14:paraId="77A1C9FE" w14:textId="46759565" w:rsidR="00674723" w:rsidRDefault="00674723" w:rsidP="005F5EB0">
      <w:pPr>
        <w:ind w:left="360"/>
        <w:jc w:val="left"/>
      </w:pPr>
    </w:p>
    <w:p w14:paraId="67B41846" w14:textId="2DF903E1" w:rsidR="00674723" w:rsidRDefault="00674723" w:rsidP="005F5EB0">
      <w:pPr>
        <w:ind w:left="360"/>
        <w:jc w:val="left"/>
      </w:pPr>
      <w:r>
        <w:t xml:space="preserve">Cycle through the </w:t>
      </w:r>
      <w:r w:rsidR="00550149">
        <w:t xml:space="preserve">different points/cycle option (Switch S1) – you should see </w:t>
      </w:r>
      <w:r w:rsidR="008C027D">
        <w:t>something like</w:t>
      </w:r>
      <w:r w:rsidR="00C56EA1">
        <w:t xml:space="preserve"> this, </w:t>
      </w:r>
      <w:r w:rsidR="006767DB">
        <w:t>with differing smoothness:</w:t>
      </w:r>
    </w:p>
    <w:p w14:paraId="0A93C24C" w14:textId="6C44FCD6" w:rsidR="008C027D" w:rsidRDefault="008C027D" w:rsidP="005F5EB0">
      <w:pPr>
        <w:ind w:left="360"/>
        <w:jc w:val="left"/>
      </w:pPr>
    </w:p>
    <w:p w14:paraId="3A110458" w14:textId="4C153212" w:rsidR="00302E96" w:rsidRDefault="004871E0" w:rsidP="00FE47F5">
      <w:pPr>
        <w:ind w:left="360" w:firstLine="360"/>
        <w:jc w:val="left"/>
      </w:pPr>
      <w:r>
        <w:t>100 Points / Sample</w:t>
      </w:r>
      <w:r>
        <w:tab/>
      </w:r>
      <w:r w:rsidR="00FE47F5">
        <w:tab/>
      </w:r>
      <w:r w:rsidR="00FE47F5">
        <w:tab/>
      </w:r>
      <w:r w:rsidR="00FE47F5">
        <w:tab/>
      </w:r>
      <w:r w:rsidR="00FE47F5">
        <w:tab/>
      </w:r>
      <w:r>
        <w:t>1000 Points / Sample</w:t>
      </w:r>
    </w:p>
    <w:p w14:paraId="28A01FD9" w14:textId="260F753A" w:rsidR="008C027D" w:rsidRDefault="00302E96" w:rsidP="005F5EB0">
      <w:pPr>
        <w:ind w:left="360"/>
        <w:jc w:val="left"/>
      </w:pPr>
      <w:r w:rsidRPr="006767DB">
        <w:rPr>
          <w:noProof/>
        </w:rPr>
        <w:drawing>
          <wp:anchor distT="0" distB="0" distL="114300" distR="114300" simplePos="0" relativeHeight="251684872" behindDoc="1" locked="0" layoutInCell="1" allowOverlap="1" wp14:anchorId="4C34C56B" wp14:editId="58944571">
            <wp:simplePos x="0" y="0"/>
            <wp:positionH relativeFrom="column">
              <wp:posOffset>407035</wp:posOffset>
            </wp:positionH>
            <wp:positionV relativeFrom="paragraph">
              <wp:posOffset>26035</wp:posOffset>
            </wp:positionV>
            <wp:extent cx="3192780" cy="1986915"/>
            <wp:effectExtent l="0" t="0" r="7620" b="0"/>
            <wp:wrapTight wrapText="bothSides">
              <wp:wrapPolygon edited="0">
                <wp:start x="0" y="0"/>
                <wp:lineTo x="0" y="21331"/>
                <wp:lineTo x="21523" y="21331"/>
                <wp:lineTo x="21523" y="0"/>
                <wp:lineTo x="0" y="0"/>
              </wp:wrapPolygon>
            </wp:wrapTight>
            <wp:docPr id="48874639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390" name="Picture 1" descr="A graph of a function&#10;&#10;Description automatically generated"/>
                    <pic:cNvPicPr/>
                  </pic:nvPicPr>
                  <pic:blipFill rotWithShape="1">
                    <a:blip r:embed="rId13" cstate="print">
                      <a:extLst>
                        <a:ext uri="{28A0092B-C50C-407E-A947-70E740481C1C}">
                          <a14:useLocalDpi xmlns:a14="http://schemas.microsoft.com/office/drawing/2010/main" val="0"/>
                        </a:ext>
                      </a:extLst>
                    </a:blip>
                    <a:srcRect b="6655"/>
                    <a:stretch/>
                  </pic:blipFill>
                  <pic:spPr bwMode="auto">
                    <a:xfrm>
                      <a:off x="0" y="0"/>
                      <a:ext cx="319278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8" behindDoc="1" locked="0" layoutInCell="1" allowOverlap="1" wp14:anchorId="2D6543CA" wp14:editId="40FD82EB">
            <wp:simplePos x="0" y="0"/>
            <wp:positionH relativeFrom="column">
              <wp:posOffset>3697030</wp:posOffset>
            </wp:positionH>
            <wp:positionV relativeFrom="paragraph">
              <wp:posOffset>50860</wp:posOffset>
            </wp:positionV>
            <wp:extent cx="3496310" cy="1978660"/>
            <wp:effectExtent l="0" t="0" r="8890" b="2540"/>
            <wp:wrapTight wrapText="bothSides">
              <wp:wrapPolygon edited="0">
                <wp:start x="0" y="0"/>
                <wp:lineTo x="0" y="21420"/>
                <wp:lineTo x="21537" y="21420"/>
                <wp:lineTo x="21537" y="0"/>
                <wp:lineTo x="0" y="0"/>
              </wp:wrapPolygon>
            </wp:wrapTight>
            <wp:docPr id="8600603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60349" name="Picture 1" descr="A screen shot of a graph&#10;&#10;Description automatically generated"/>
                    <pic:cNvPicPr/>
                  </pic:nvPicPr>
                  <pic:blipFill rotWithShape="1">
                    <a:blip r:embed="rId14" cstate="print">
                      <a:extLst>
                        <a:ext uri="{28A0092B-C50C-407E-A947-70E740481C1C}">
                          <a14:useLocalDpi xmlns:a14="http://schemas.microsoft.com/office/drawing/2010/main" val="0"/>
                        </a:ext>
                      </a:extLst>
                    </a:blip>
                    <a:srcRect l="7429" t="8890" r="27792" b="14631"/>
                    <a:stretch/>
                  </pic:blipFill>
                  <pic:spPr bwMode="auto">
                    <a:xfrm>
                      <a:off x="0" y="0"/>
                      <a:ext cx="3496310" cy="197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53BF1D" w14:textId="20D62787" w:rsidR="008C027D" w:rsidRDefault="008C027D" w:rsidP="005F5EB0">
      <w:pPr>
        <w:ind w:left="360"/>
        <w:jc w:val="left"/>
      </w:pPr>
    </w:p>
    <w:p w14:paraId="5BF44D1F" w14:textId="7A0F4817" w:rsidR="006767DB" w:rsidRDefault="006767DB" w:rsidP="005F5EB0">
      <w:pPr>
        <w:ind w:left="360"/>
        <w:jc w:val="left"/>
        <w:rPr>
          <w:noProof/>
        </w:rPr>
      </w:pPr>
    </w:p>
    <w:p w14:paraId="6108A458" w14:textId="3E94EFE3" w:rsidR="008C027D" w:rsidRDefault="008C027D" w:rsidP="005F5EB0">
      <w:pPr>
        <w:ind w:left="360"/>
        <w:jc w:val="left"/>
      </w:pPr>
    </w:p>
    <w:p w14:paraId="41DEB150" w14:textId="77777777" w:rsidR="008C027D" w:rsidRDefault="008C027D" w:rsidP="005F5EB0">
      <w:pPr>
        <w:ind w:left="360"/>
        <w:jc w:val="left"/>
      </w:pPr>
    </w:p>
    <w:p w14:paraId="5450D1A3" w14:textId="77777777" w:rsidR="008C027D" w:rsidRDefault="008C027D" w:rsidP="005F5EB0">
      <w:pPr>
        <w:ind w:left="360"/>
        <w:jc w:val="left"/>
      </w:pPr>
    </w:p>
    <w:p w14:paraId="504327F6" w14:textId="389B473F" w:rsidR="008C027D" w:rsidRDefault="008C027D" w:rsidP="005F5EB0">
      <w:pPr>
        <w:ind w:left="360"/>
        <w:jc w:val="left"/>
      </w:pPr>
    </w:p>
    <w:p w14:paraId="0D742CB5" w14:textId="77777777" w:rsidR="008C027D" w:rsidRDefault="008C027D" w:rsidP="005F5EB0">
      <w:pPr>
        <w:ind w:left="360"/>
        <w:jc w:val="left"/>
      </w:pPr>
    </w:p>
    <w:p w14:paraId="0B1BD5E7" w14:textId="0F084862" w:rsidR="008C027D" w:rsidRDefault="008C027D" w:rsidP="005F5EB0">
      <w:pPr>
        <w:ind w:left="360"/>
        <w:jc w:val="left"/>
      </w:pPr>
    </w:p>
    <w:p w14:paraId="68D24BD7" w14:textId="77777777" w:rsidR="00451CF3" w:rsidRDefault="00451CF3" w:rsidP="005F5EB0">
      <w:pPr>
        <w:ind w:left="360"/>
        <w:jc w:val="left"/>
        <w:rPr>
          <w:noProof/>
        </w:rPr>
      </w:pPr>
    </w:p>
    <w:p w14:paraId="40F1B8F0" w14:textId="77777777" w:rsidR="00674723" w:rsidRDefault="00674723" w:rsidP="00422953"/>
    <w:p w14:paraId="0E098D13" w14:textId="68A4E705" w:rsidR="00C56EA1" w:rsidRDefault="001F209C" w:rsidP="00422953">
      <w:r>
        <w:lastRenderedPageBreak/>
        <w:t xml:space="preserve">Set the triggering to </w:t>
      </w:r>
      <w:r w:rsidR="00416EE5">
        <w:t xml:space="preserve">loop and adjust the sample rate and length of sample to get a good picture of each of the three </w:t>
      </w:r>
      <w:r w:rsidR="00132411">
        <w:t xml:space="preserve">different waveforms. Note that you can auto-adjust the vertical </w:t>
      </w:r>
      <w:r w:rsidR="00536C46">
        <w:t xml:space="preserve">size of the analog wave to get a more readable picture.  Use the </w:t>
      </w:r>
      <w:r w:rsidR="002F5A52">
        <w:t>ruler tool (</w:t>
      </w:r>
      <w:r w:rsidR="0059566A">
        <w:t xml:space="preserve">shortcut:  </w:t>
      </w:r>
      <w:r w:rsidR="0059566A" w:rsidRPr="0059566A">
        <w:rPr>
          <w:rFonts w:ascii="Courier New" w:hAnsi="Courier New" w:cs="Courier New"/>
        </w:rPr>
        <w:t>&lt;</w:t>
      </w:r>
      <w:r w:rsidR="002F5A52" w:rsidRPr="0059566A">
        <w:rPr>
          <w:rFonts w:ascii="Courier New" w:hAnsi="Courier New" w:cs="Courier New"/>
        </w:rPr>
        <w:t>C</w:t>
      </w:r>
      <w:r w:rsidR="00542A04" w:rsidRPr="0059566A">
        <w:rPr>
          <w:rFonts w:ascii="Courier New" w:hAnsi="Courier New" w:cs="Courier New"/>
        </w:rPr>
        <w:t>TRL</w:t>
      </w:r>
      <w:r w:rsidR="0059566A" w:rsidRPr="0059566A">
        <w:rPr>
          <w:rFonts w:ascii="Courier New" w:hAnsi="Courier New" w:cs="Courier New"/>
        </w:rPr>
        <w:t>&gt;</w:t>
      </w:r>
      <w:r w:rsidR="002F5A52" w:rsidRPr="0059566A">
        <w:rPr>
          <w:rFonts w:ascii="Courier New" w:hAnsi="Courier New" w:cs="Courier New"/>
        </w:rPr>
        <w:t>-T</w:t>
      </w:r>
      <w:r w:rsidR="002F5A52">
        <w:t xml:space="preserve">) to get accurate time </w:t>
      </w:r>
      <w:r w:rsidR="00E31074">
        <w:t>differences</w:t>
      </w:r>
      <w:r w:rsidR="00536C46">
        <w:t>.</w:t>
      </w:r>
    </w:p>
    <w:p w14:paraId="4CFF60F7" w14:textId="193FAACC" w:rsidR="008D3237" w:rsidRDefault="00D135A8" w:rsidP="00422953">
      <w:r>
        <w:rPr>
          <w:noProof/>
        </w:rPr>
        <mc:AlternateContent>
          <mc:Choice Requires="wps">
            <w:drawing>
              <wp:anchor distT="45720" distB="45720" distL="114300" distR="114300" simplePos="0" relativeHeight="251686920" behindDoc="1" locked="0" layoutInCell="1" allowOverlap="1" wp14:anchorId="4F542BA4" wp14:editId="082475C0">
                <wp:simplePos x="0" y="0"/>
                <wp:positionH relativeFrom="margin">
                  <wp:posOffset>194153</wp:posOffset>
                </wp:positionH>
                <wp:positionV relativeFrom="paragraph">
                  <wp:posOffset>119649</wp:posOffset>
                </wp:positionV>
                <wp:extent cx="6324600" cy="8438367"/>
                <wp:effectExtent l="0" t="0" r="19050" b="20320"/>
                <wp:wrapTight wrapText="bothSides">
                  <wp:wrapPolygon edited="0">
                    <wp:start x="0" y="0"/>
                    <wp:lineTo x="0" y="21603"/>
                    <wp:lineTo x="21600" y="21603"/>
                    <wp:lineTo x="21600" y="0"/>
                    <wp:lineTo x="0" y="0"/>
                  </wp:wrapPolygon>
                </wp:wrapTight>
                <wp:docPr id="98221545" name="Text Box 98221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8438367"/>
                        </a:xfrm>
                        <a:prstGeom prst="rect">
                          <a:avLst/>
                        </a:prstGeom>
                        <a:solidFill>
                          <a:srgbClr val="FFFFFF"/>
                        </a:solidFill>
                        <a:ln w="9525">
                          <a:solidFill>
                            <a:srgbClr val="FF0000"/>
                          </a:solidFill>
                          <a:miter lim="800000"/>
                          <a:headEnd/>
                          <a:tailEnd/>
                        </a:ln>
                      </wps:spPr>
                      <wps:txbx>
                        <w:txbxContent>
                          <w:p w14:paraId="6CA7430E" w14:textId="129EB0BB" w:rsidR="00923166" w:rsidRDefault="00923166" w:rsidP="00923166">
                            <w:pPr>
                              <w:pStyle w:val="Heading2"/>
                              <w:ind w:left="360"/>
                            </w:pPr>
                            <w:r>
                              <w:t>Part 1</w:t>
                            </w:r>
                            <w:r w:rsidR="00DB1AD2">
                              <w:t>.</w:t>
                            </w:r>
                            <w:r w:rsidR="00080366">
                              <w:t>2</w:t>
                            </w:r>
                            <w:r>
                              <w:tab/>
                            </w:r>
                            <w:r w:rsidR="00080366">
                              <w:t>2</w:t>
                            </w:r>
                            <w:r>
                              <w:t xml:space="preserve"> Pts.</w:t>
                            </w:r>
                          </w:p>
                          <w:p w14:paraId="67C46426" w14:textId="731DAE8B" w:rsidR="00923166" w:rsidRDefault="00923166" w:rsidP="00923166">
                            <w:pPr>
                              <w:ind w:left="720"/>
                              <w:jc w:val="left"/>
                            </w:pPr>
                            <w:r>
                              <w:rPr>
                                <w:b/>
                                <w:bCs/>
                              </w:rPr>
                              <w:t>Q</w:t>
                            </w:r>
                            <w:r w:rsidR="00080366">
                              <w:rPr>
                                <w:b/>
                                <w:bCs/>
                              </w:rPr>
                              <w:t>3</w:t>
                            </w:r>
                            <w:r>
                              <w:tab/>
                              <w:t xml:space="preserve">Measure the </w:t>
                            </w:r>
                            <w:r w:rsidR="00B71600">
                              <w:t>three waveforms and fill out the following table:</w:t>
                            </w:r>
                          </w:p>
                          <w:p w14:paraId="02E4C20B" w14:textId="4A74B9AE" w:rsidR="00923166" w:rsidRDefault="00923166" w:rsidP="00923166">
                            <w:pPr>
                              <w:ind w:left="720"/>
                              <w:jc w:val="left"/>
                              <w:rPr>
                                <w:color w:val="FF0000"/>
                              </w:rPr>
                            </w:pPr>
                          </w:p>
                          <w:tbl>
                            <w:tblPr>
                              <w:tblStyle w:val="TableGrid"/>
                              <w:tblW w:w="0" w:type="auto"/>
                              <w:tblInd w:w="720" w:type="dxa"/>
                              <w:tblLook w:val="04A0" w:firstRow="1" w:lastRow="0" w:firstColumn="1" w:lastColumn="0" w:noHBand="0" w:noVBand="1"/>
                            </w:tblPr>
                            <w:tblGrid>
                              <w:gridCol w:w="3415"/>
                              <w:gridCol w:w="1800"/>
                              <w:gridCol w:w="1710"/>
                              <w:gridCol w:w="2003"/>
                            </w:tblGrid>
                            <w:tr w:rsidR="007C2C17" w14:paraId="68ACDAFB" w14:textId="77777777" w:rsidTr="00F4550C">
                              <w:tc>
                                <w:tcPr>
                                  <w:tcW w:w="3415" w:type="dxa"/>
                                  <w:vAlign w:val="center"/>
                                </w:tcPr>
                                <w:p w14:paraId="018AE942" w14:textId="0B6B7A7A" w:rsidR="001C1F68" w:rsidRPr="0091166D" w:rsidRDefault="007C2C17" w:rsidP="00F4550C">
                                  <w:pPr>
                                    <w:jc w:val="left"/>
                                  </w:pPr>
                                  <w:proofErr w:type="spellStart"/>
                                  <w:r w:rsidRPr="0091166D">
                                    <w:t>Waveform</w:t>
                                  </w:r>
                                  <w:r w:rsidR="001C1F68" w:rsidRPr="0091166D">
                                    <w:t>Points</w:t>
                                  </w:r>
                                  <w:proofErr w:type="spellEnd"/>
                                  <w:r w:rsidR="001C1F68" w:rsidRPr="0091166D">
                                    <w:t xml:space="preserve"> / </w:t>
                                  </w:r>
                                  <w:r w:rsidRPr="0091166D">
                                    <w:t>Cycle</w:t>
                                  </w:r>
                                </w:p>
                              </w:tc>
                              <w:tc>
                                <w:tcPr>
                                  <w:tcW w:w="1800" w:type="dxa"/>
                                  <w:vAlign w:val="center"/>
                                </w:tcPr>
                                <w:p w14:paraId="49234A17" w14:textId="42AA7344" w:rsidR="001C1F68" w:rsidRPr="0091166D" w:rsidRDefault="007C2C17" w:rsidP="00923166">
                                  <w:pPr>
                                    <w:jc w:val="left"/>
                                  </w:pPr>
                                  <w:r w:rsidRPr="0091166D">
                                    <w:t>10</w:t>
                                  </w:r>
                                </w:p>
                              </w:tc>
                              <w:tc>
                                <w:tcPr>
                                  <w:tcW w:w="1710" w:type="dxa"/>
                                  <w:vAlign w:val="center"/>
                                </w:tcPr>
                                <w:p w14:paraId="69DE2846" w14:textId="7A8E9995" w:rsidR="001C1F68" w:rsidRPr="0091166D" w:rsidRDefault="007C2C17" w:rsidP="00923166">
                                  <w:pPr>
                                    <w:jc w:val="left"/>
                                  </w:pPr>
                                  <w:r w:rsidRPr="0091166D">
                                    <w:t>100</w:t>
                                  </w:r>
                                </w:p>
                              </w:tc>
                              <w:tc>
                                <w:tcPr>
                                  <w:tcW w:w="2003" w:type="dxa"/>
                                  <w:vAlign w:val="center"/>
                                </w:tcPr>
                                <w:p w14:paraId="0ABBFB85" w14:textId="427790D5" w:rsidR="001C1F68" w:rsidRPr="0091166D" w:rsidRDefault="007C2C17" w:rsidP="00923166">
                                  <w:pPr>
                                    <w:jc w:val="left"/>
                                  </w:pPr>
                                  <w:r w:rsidRPr="0091166D">
                                    <w:t>1000</w:t>
                                  </w:r>
                                </w:p>
                              </w:tc>
                            </w:tr>
                            <w:tr w:rsidR="007C2C17" w14:paraId="19FBE038" w14:textId="77777777" w:rsidTr="00F4550C">
                              <w:tc>
                                <w:tcPr>
                                  <w:tcW w:w="3415" w:type="dxa"/>
                                </w:tcPr>
                                <w:p w14:paraId="4A59BBD4" w14:textId="340CB13D" w:rsidR="001C1F68" w:rsidRDefault="00F4550C" w:rsidP="00923166">
                                  <w:pPr>
                                    <w:jc w:val="left"/>
                                    <w:rPr>
                                      <w:color w:val="FF0000"/>
                                    </w:rPr>
                                  </w:pPr>
                                  <w:r>
                                    <w:rPr>
                                      <w:color w:val="FF0000"/>
                                    </w:rPr>
                                    <w:t>Period of Wave</w:t>
                                  </w:r>
                                </w:p>
                              </w:tc>
                              <w:tc>
                                <w:tcPr>
                                  <w:tcW w:w="1800" w:type="dxa"/>
                                </w:tcPr>
                                <w:p w14:paraId="6F879C63" w14:textId="77777777" w:rsidR="001C1F68" w:rsidRDefault="001C1F68" w:rsidP="00923166">
                                  <w:pPr>
                                    <w:jc w:val="left"/>
                                    <w:rPr>
                                      <w:color w:val="FF0000"/>
                                    </w:rPr>
                                  </w:pPr>
                                </w:p>
                              </w:tc>
                              <w:tc>
                                <w:tcPr>
                                  <w:tcW w:w="1710" w:type="dxa"/>
                                </w:tcPr>
                                <w:p w14:paraId="40878324" w14:textId="77777777" w:rsidR="001C1F68" w:rsidRDefault="001C1F68" w:rsidP="00923166">
                                  <w:pPr>
                                    <w:jc w:val="left"/>
                                    <w:rPr>
                                      <w:color w:val="FF0000"/>
                                    </w:rPr>
                                  </w:pPr>
                                </w:p>
                              </w:tc>
                              <w:tc>
                                <w:tcPr>
                                  <w:tcW w:w="2003" w:type="dxa"/>
                                </w:tcPr>
                                <w:p w14:paraId="29BEDB9D" w14:textId="77777777" w:rsidR="001C1F68" w:rsidRDefault="001C1F68" w:rsidP="00923166">
                                  <w:pPr>
                                    <w:jc w:val="left"/>
                                    <w:rPr>
                                      <w:color w:val="FF0000"/>
                                    </w:rPr>
                                  </w:pPr>
                                </w:p>
                              </w:tc>
                            </w:tr>
                            <w:tr w:rsidR="007C2C17" w14:paraId="3E84E7EF" w14:textId="77777777" w:rsidTr="00F4550C">
                              <w:tc>
                                <w:tcPr>
                                  <w:tcW w:w="3415" w:type="dxa"/>
                                </w:tcPr>
                                <w:p w14:paraId="6ED57113" w14:textId="4AC5DD06" w:rsidR="001C1F68" w:rsidRDefault="00F4550C" w:rsidP="00923166">
                                  <w:pPr>
                                    <w:jc w:val="left"/>
                                    <w:rPr>
                                      <w:color w:val="FF0000"/>
                                    </w:rPr>
                                  </w:pPr>
                                  <w:r>
                                    <w:rPr>
                                      <w:color w:val="FF0000"/>
                                    </w:rPr>
                                    <w:t>Time between each poin</w:t>
                                  </w:r>
                                  <w:r w:rsidR="00E31074">
                                    <w:rPr>
                                      <w:color w:val="FF0000"/>
                                    </w:rPr>
                                    <w:t>t</w:t>
                                  </w:r>
                                </w:p>
                              </w:tc>
                              <w:tc>
                                <w:tcPr>
                                  <w:tcW w:w="1800" w:type="dxa"/>
                                </w:tcPr>
                                <w:p w14:paraId="0D5FD09B" w14:textId="77777777" w:rsidR="001C1F68" w:rsidRDefault="001C1F68" w:rsidP="00923166">
                                  <w:pPr>
                                    <w:jc w:val="left"/>
                                    <w:rPr>
                                      <w:color w:val="FF0000"/>
                                    </w:rPr>
                                  </w:pPr>
                                </w:p>
                              </w:tc>
                              <w:tc>
                                <w:tcPr>
                                  <w:tcW w:w="1710" w:type="dxa"/>
                                </w:tcPr>
                                <w:p w14:paraId="2FD27099" w14:textId="77777777" w:rsidR="001C1F68" w:rsidRDefault="001C1F68" w:rsidP="00923166">
                                  <w:pPr>
                                    <w:jc w:val="left"/>
                                    <w:rPr>
                                      <w:color w:val="FF0000"/>
                                    </w:rPr>
                                  </w:pPr>
                                </w:p>
                              </w:tc>
                              <w:tc>
                                <w:tcPr>
                                  <w:tcW w:w="2003" w:type="dxa"/>
                                </w:tcPr>
                                <w:p w14:paraId="37367074" w14:textId="77777777" w:rsidR="001C1F68" w:rsidRDefault="001C1F68" w:rsidP="00923166">
                                  <w:pPr>
                                    <w:jc w:val="left"/>
                                    <w:rPr>
                                      <w:color w:val="FF0000"/>
                                    </w:rPr>
                                  </w:pPr>
                                </w:p>
                              </w:tc>
                            </w:tr>
                          </w:tbl>
                          <w:p w14:paraId="3EA35CEB" w14:textId="5C053D9B" w:rsidR="00AD0B28" w:rsidRDefault="00F55089" w:rsidP="00AD0B28">
                            <w:pPr>
                              <w:ind w:left="720"/>
                              <w:jc w:val="left"/>
                            </w:pPr>
                            <w:r>
                              <w:rPr>
                                <w:b/>
                                <w:bCs/>
                              </w:rPr>
                              <w:br/>
                            </w:r>
                            <w:r>
                              <w:rPr>
                                <w:b/>
                                <w:bCs/>
                              </w:rPr>
                              <w:br/>
                            </w:r>
                            <w:r w:rsidR="00AD0B28">
                              <w:rPr>
                                <w:b/>
                                <w:bCs/>
                              </w:rPr>
                              <w:t>Q</w:t>
                            </w:r>
                            <w:r w:rsidR="00080366">
                              <w:rPr>
                                <w:b/>
                                <w:bCs/>
                              </w:rPr>
                              <w:t>4</w:t>
                            </w:r>
                            <w:r w:rsidR="00AD0B28">
                              <w:tab/>
                              <w:t>Take</w:t>
                            </w:r>
                            <w:r>
                              <w:t>/Paste</w:t>
                            </w:r>
                            <w:r w:rsidR="00AD0B28">
                              <w:t xml:space="preserve"> a screenshot showing the measurements of each of the three samples/cycle, showing the </w:t>
                            </w:r>
                            <w:r>
                              <w:t>frequency</w:t>
                            </w:r>
                            <w:r w:rsidR="00D135A8">
                              <w:t xml:space="preserve"> measurements.</w:t>
                            </w:r>
                          </w:p>
                          <w:p w14:paraId="2C07AE5E" w14:textId="77777777" w:rsidR="00DE3EBA" w:rsidRPr="00DE3EBA" w:rsidRDefault="00DE3EBA" w:rsidP="00755CE5">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42BA4" id="Text Box 98221545" o:spid="_x0000_s1027" type="#_x0000_t202" style="position:absolute;left:0;text-align:left;margin-left:15.3pt;margin-top:9.4pt;width:498pt;height:664.45pt;z-index:-251629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" strokecolor="red">
                <v:textbox>
                  <w:txbxContent>
                    <w:p w14:paraId="6CA7430E" w14:textId="129EB0BB" w:rsidR="00923166" w:rsidRDefault="00923166" w:rsidP="00923166">
                      <w:pPr>
                        <w:pStyle w:val="Heading2"/>
                        <w:ind w:left="360"/>
                      </w:pPr>
                      <w:r>
                        <w:t>Part 1</w:t>
                      </w:r>
                      <w:r w:rsidR="00DB1AD2">
                        <w:t>.</w:t>
                      </w:r>
                      <w:r w:rsidR="00080366">
                        <w:t>2</w:t>
                      </w:r>
                      <w:r>
                        <w:tab/>
                      </w:r>
                      <w:r w:rsidR="00080366">
                        <w:t>2</w:t>
                      </w:r>
                      <w:r>
                        <w:t xml:space="preserve"> Pts.</w:t>
                      </w:r>
                    </w:p>
                    <w:p w14:paraId="67C46426" w14:textId="731DAE8B" w:rsidR="00923166" w:rsidRDefault="00923166" w:rsidP="00923166">
                      <w:pPr>
                        <w:ind w:left="720"/>
                        <w:jc w:val="left"/>
                      </w:pPr>
                      <w:r>
                        <w:rPr>
                          <w:b/>
                          <w:bCs/>
                        </w:rPr>
                        <w:t>Q</w:t>
                      </w:r>
                      <w:r w:rsidR="00080366">
                        <w:rPr>
                          <w:b/>
                          <w:bCs/>
                        </w:rPr>
                        <w:t>3</w:t>
                      </w:r>
                      <w:r>
                        <w:tab/>
                        <w:t xml:space="preserve">Measure the </w:t>
                      </w:r>
                      <w:r w:rsidR="00B71600">
                        <w:t>three waveforms and fill out the following table:</w:t>
                      </w:r>
                    </w:p>
                    <w:p w14:paraId="02E4C20B" w14:textId="4A74B9AE" w:rsidR="00923166" w:rsidRDefault="00923166" w:rsidP="00923166">
                      <w:pPr>
                        <w:ind w:left="720"/>
                        <w:jc w:val="left"/>
                        <w:rPr>
                          <w:color w:val="FF0000"/>
                        </w:rPr>
                      </w:pPr>
                    </w:p>
                    <w:tbl>
                      <w:tblPr>
                        <w:tblStyle w:val="TableGrid"/>
                        <w:tblW w:w="0" w:type="auto"/>
                        <w:tblInd w:w="720" w:type="dxa"/>
                        <w:tblLook w:val="04A0" w:firstRow="1" w:lastRow="0" w:firstColumn="1" w:lastColumn="0" w:noHBand="0" w:noVBand="1"/>
                      </w:tblPr>
                      <w:tblGrid>
                        <w:gridCol w:w="3415"/>
                        <w:gridCol w:w="1800"/>
                        <w:gridCol w:w="1710"/>
                        <w:gridCol w:w="2003"/>
                      </w:tblGrid>
                      <w:tr w:rsidR="007C2C17" w14:paraId="68ACDAFB" w14:textId="77777777" w:rsidTr="00F4550C">
                        <w:tc>
                          <w:tcPr>
                            <w:tcW w:w="3415" w:type="dxa"/>
                            <w:vAlign w:val="center"/>
                          </w:tcPr>
                          <w:p w14:paraId="018AE942" w14:textId="0B6B7A7A" w:rsidR="001C1F68" w:rsidRPr="0091166D" w:rsidRDefault="007C2C17" w:rsidP="00F4550C">
                            <w:pPr>
                              <w:jc w:val="left"/>
                            </w:pPr>
                            <w:proofErr w:type="spellStart"/>
                            <w:r w:rsidRPr="0091166D">
                              <w:t>Waveform</w:t>
                            </w:r>
                            <w:r w:rsidR="001C1F68" w:rsidRPr="0091166D">
                              <w:t>Points</w:t>
                            </w:r>
                            <w:proofErr w:type="spellEnd"/>
                            <w:r w:rsidR="001C1F68" w:rsidRPr="0091166D">
                              <w:t xml:space="preserve"> / </w:t>
                            </w:r>
                            <w:r w:rsidRPr="0091166D">
                              <w:t>Cycle</w:t>
                            </w:r>
                          </w:p>
                        </w:tc>
                        <w:tc>
                          <w:tcPr>
                            <w:tcW w:w="1800" w:type="dxa"/>
                            <w:vAlign w:val="center"/>
                          </w:tcPr>
                          <w:p w14:paraId="49234A17" w14:textId="42AA7344" w:rsidR="001C1F68" w:rsidRPr="0091166D" w:rsidRDefault="007C2C17" w:rsidP="00923166">
                            <w:pPr>
                              <w:jc w:val="left"/>
                            </w:pPr>
                            <w:r w:rsidRPr="0091166D">
                              <w:t>10</w:t>
                            </w:r>
                          </w:p>
                        </w:tc>
                        <w:tc>
                          <w:tcPr>
                            <w:tcW w:w="1710" w:type="dxa"/>
                            <w:vAlign w:val="center"/>
                          </w:tcPr>
                          <w:p w14:paraId="69DE2846" w14:textId="7A8E9995" w:rsidR="001C1F68" w:rsidRPr="0091166D" w:rsidRDefault="007C2C17" w:rsidP="00923166">
                            <w:pPr>
                              <w:jc w:val="left"/>
                            </w:pPr>
                            <w:r w:rsidRPr="0091166D">
                              <w:t>100</w:t>
                            </w:r>
                          </w:p>
                        </w:tc>
                        <w:tc>
                          <w:tcPr>
                            <w:tcW w:w="2003" w:type="dxa"/>
                            <w:vAlign w:val="center"/>
                          </w:tcPr>
                          <w:p w14:paraId="0ABBFB85" w14:textId="427790D5" w:rsidR="001C1F68" w:rsidRPr="0091166D" w:rsidRDefault="007C2C17" w:rsidP="00923166">
                            <w:pPr>
                              <w:jc w:val="left"/>
                            </w:pPr>
                            <w:r w:rsidRPr="0091166D">
                              <w:t>1000</w:t>
                            </w:r>
                          </w:p>
                        </w:tc>
                      </w:tr>
                      <w:tr w:rsidR="007C2C17" w14:paraId="19FBE038" w14:textId="77777777" w:rsidTr="00F4550C">
                        <w:tc>
                          <w:tcPr>
                            <w:tcW w:w="3415" w:type="dxa"/>
                          </w:tcPr>
                          <w:p w14:paraId="4A59BBD4" w14:textId="340CB13D" w:rsidR="001C1F68" w:rsidRDefault="00F4550C" w:rsidP="00923166">
                            <w:pPr>
                              <w:jc w:val="left"/>
                              <w:rPr>
                                <w:color w:val="FF0000"/>
                              </w:rPr>
                            </w:pPr>
                            <w:r>
                              <w:rPr>
                                <w:color w:val="FF0000"/>
                              </w:rPr>
                              <w:t>Period of Wave</w:t>
                            </w:r>
                          </w:p>
                        </w:tc>
                        <w:tc>
                          <w:tcPr>
                            <w:tcW w:w="1800" w:type="dxa"/>
                          </w:tcPr>
                          <w:p w14:paraId="6F879C63" w14:textId="77777777" w:rsidR="001C1F68" w:rsidRDefault="001C1F68" w:rsidP="00923166">
                            <w:pPr>
                              <w:jc w:val="left"/>
                              <w:rPr>
                                <w:color w:val="FF0000"/>
                              </w:rPr>
                            </w:pPr>
                          </w:p>
                        </w:tc>
                        <w:tc>
                          <w:tcPr>
                            <w:tcW w:w="1710" w:type="dxa"/>
                          </w:tcPr>
                          <w:p w14:paraId="40878324" w14:textId="77777777" w:rsidR="001C1F68" w:rsidRDefault="001C1F68" w:rsidP="00923166">
                            <w:pPr>
                              <w:jc w:val="left"/>
                              <w:rPr>
                                <w:color w:val="FF0000"/>
                              </w:rPr>
                            </w:pPr>
                          </w:p>
                        </w:tc>
                        <w:tc>
                          <w:tcPr>
                            <w:tcW w:w="2003" w:type="dxa"/>
                          </w:tcPr>
                          <w:p w14:paraId="29BEDB9D" w14:textId="77777777" w:rsidR="001C1F68" w:rsidRDefault="001C1F68" w:rsidP="00923166">
                            <w:pPr>
                              <w:jc w:val="left"/>
                              <w:rPr>
                                <w:color w:val="FF0000"/>
                              </w:rPr>
                            </w:pPr>
                          </w:p>
                        </w:tc>
                      </w:tr>
                      <w:tr w:rsidR="007C2C17" w14:paraId="3E84E7EF" w14:textId="77777777" w:rsidTr="00F4550C">
                        <w:tc>
                          <w:tcPr>
                            <w:tcW w:w="3415" w:type="dxa"/>
                          </w:tcPr>
                          <w:p w14:paraId="6ED57113" w14:textId="4AC5DD06" w:rsidR="001C1F68" w:rsidRDefault="00F4550C" w:rsidP="00923166">
                            <w:pPr>
                              <w:jc w:val="left"/>
                              <w:rPr>
                                <w:color w:val="FF0000"/>
                              </w:rPr>
                            </w:pPr>
                            <w:r>
                              <w:rPr>
                                <w:color w:val="FF0000"/>
                              </w:rPr>
                              <w:t>Time between each poin</w:t>
                            </w:r>
                            <w:r w:rsidR="00E31074">
                              <w:rPr>
                                <w:color w:val="FF0000"/>
                              </w:rPr>
                              <w:t>t</w:t>
                            </w:r>
                          </w:p>
                        </w:tc>
                        <w:tc>
                          <w:tcPr>
                            <w:tcW w:w="1800" w:type="dxa"/>
                          </w:tcPr>
                          <w:p w14:paraId="0D5FD09B" w14:textId="77777777" w:rsidR="001C1F68" w:rsidRDefault="001C1F68" w:rsidP="00923166">
                            <w:pPr>
                              <w:jc w:val="left"/>
                              <w:rPr>
                                <w:color w:val="FF0000"/>
                              </w:rPr>
                            </w:pPr>
                          </w:p>
                        </w:tc>
                        <w:tc>
                          <w:tcPr>
                            <w:tcW w:w="1710" w:type="dxa"/>
                          </w:tcPr>
                          <w:p w14:paraId="2FD27099" w14:textId="77777777" w:rsidR="001C1F68" w:rsidRDefault="001C1F68" w:rsidP="00923166">
                            <w:pPr>
                              <w:jc w:val="left"/>
                              <w:rPr>
                                <w:color w:val="FF0000"/>
                              </w:rPr>
                            </w:pPr>
                          </w:p>
                        </w:tc>
                        <w:tc>
                          <w:tcPr>
                            <w:tcW w:w="2003" w:type="dxa"/>
                          </w:tcPr>
                          <w:p w14:paraId="37367074" w14:textId="77777777" w:rsidR="001C1F68" w:rsidRDefault="001C1F68" w:rsidP="00923166">
                            <w:pPr>
                              <w:jc w:val="left"/>
                              <w:rPr>
                                <w:color w:val="FF0000"/>
                              </w:rPr>
                            </w:pPr>
                          </w:p>
                        </w:tc>
                      </w:tr>
                    </w:tbl>
                    <w:p w14:paraId="3EA35CEB" w14:textId="5C053D9B" w:rsidR="00AD0B28" w:rsidRDefault="00F55089" w:rsidP="00AD0B28">
                      <w:pPr>
                        <w:ind w:left="720"/>
                        <w:jc w:val="left"/>
                      </w:pPr>
                      <w:r>
                        <w:rPr>
                          <w:b/>
                          <w:bCs/>
                        </w:rPr>
                        <w:br/>
                      </w:r>
                      <w:r>
                        <w:rPr>
                          <w:b/>
                          <w:bCs/>
                        </w:rPr>
                        <w:br/>
                      </w:r>
                      <w:r w:rsidR="00AD0B28">
                        <w:rPr>
                          <w:b/>
                          <w:bCs/>
                        </w:rPr>
                        <w:t>Q</w:t>
                      </w:r>
                      <w:r w:rsidR="00080366">
                        <w:rPr>
                          <w:b/>
                          <w:bCs/>
                        </w:rPr>
                        <w:t>4</w:t>
                      </w:r>
                      <w:r w:rsidR="00AD0B28">
                        <w:tab/>
                        <w:t>Take</w:t>
                      </w:r>
                      <w:r>
                        <w:t>/Paste</w:t>
                      </w:r>
                      <w:r w:rsidR="00AD0B28">
                        <w:t xml:space="preserve"> a screenshot showing the measurements of each of the three samples/cycle, showing the </w:t>
                      </w:r>
                      <w:r>
                        <w:t>frequency</w:t>
                      </w:r>
                      <w:r w:rsidR="00D135A8">
                        <w:t xml:space="preserve"> measurements.</w:t>
                      </w:r>
                    </w:p>
                    <w:p w14:paraId="2C07AE5E" w14:textId="77777777" w:rsidR="00DE3EBA" w:rsidRPr="00DE3EBA" w:rsidRDefault="00DE3EBA" w:rsidP="00755CE5">
                      <w:pPr>
                        <w:jc w:val="left"/>
                      </w:pPr>
                    </w:p>
                  </w:txbxContent>
                </v:textbox>
                <w10:wrap type="tight" anchorx="margin"/>
              </v:shape>
            </w:pict>
          </mc:Fallback>
        </mc:AlternateContent>
      </w:r>
      <w:r w:rsidR="00AD0B28">
        <w:br w:type="column"/>
      </w:r>
      <w:r w:rsidR="00862896">
        <w:rPr>
          <w:noProof/>
        </w:rPr>
        <w:lastRenderedPageBreak/>
        <mc:AlternateContent>
          <mc:Choice Requires="wpg">
            <w:drawing>
              <wp:anchor distT="0" distB="0" distL="114300" distR="114300" simplePos="0" relativeHeight="251689992" behindDoc="1" locked="0" layoutInCell="1" allowOverlap="1" wp14:anchorId="65BCAB93" wp14:editId="611193FC">
                <wp:simplePos x="0" y="0"/>
                <wp:positionH relativeFrom="column">
                  <wp:posOffset>3895090</wp:posOffset>
                </wp:positionH>
                <wp:positionV relativeFrom="paragraph">
                  <wp:posOffset>194310</wp:posOffset>
                </wp:positionV>
                <wp:extent cx="3128645" cy="2003425"/>
                <wp:effectExtent l="190500" t="190500" r="186055" b="187325"/>
                <wp:wrapTight wrapText="bothSides">
                  <wp:wrapPolygon edited="0">
                    <wp:start x="263" y="-2054"/>
                    <wp:lineTo x="-1315" y="-1643"/>
                    <wp:lineTo x="-1184" y="21566"/>
                    <wp:lineTo x="132" y="23003"/>
                    <wp:lineTo x="263" y="23414"/>
                    <wp:lineTo x="21175" y="23414"/>
                    <wp:lineTo x="21306" y="23003"/>
                    <wp:lineTo x="22621" y="21566"/>
                    <wp:lineTo x="22753" y="1643"/>
                    <wp:lineTo x="21306" y="-1438"/>
                    <wp:lineTo x="21175" y="-2054"/>
                    <wp:lineTo x="263" y="-2054"/>
                  </wp:wrapPolygon>
                </wp:wrapTight>
                <wp:docPr id="1033959220" name="Group 4"/>
                <wp:cNvGraphicFramePr/>
                <a:graphic xmlns:a="http://schemas.openxmlformats.org/drawingml/2006/main">
                  <a:graphicData uri="http://schemas.microsoft.com/office/word/2010/wordprocessingGroup">
                    <wpg:wgp>
                      <wpg:cNvGrpSpPr/>
                      <wpg:grpSpPr>
                        <a:xfrm>
                          <a:off x="0" y="0"/>
                          <a:ext cx="3128645" cy="2003425"/>
                          <a:chOff x="0" y="0"/>
                          <a:chExt cx="3128645" cy="2003425"/>
                        </a:xfrm>
                      </wpg:grpSpPr>
                      <pic:pic xmlns:pic="http://schemas.openxmlformats.org/drawingml/2006/picture">
                        <pic:nvPicPr>
                          <pic:cNvPr id="223216498" name="Picture 1"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28645" cy="2003425"/>
                          </a:xfrm>
                          <a:prstGeom prst="rect">
                            <a:avLst/>
                          </a:prstGeom>
                          <a:ln>
                            <a:noFill/>
                          </a:ln>
                          <a:effectLst>
                            <a:outerShdw blurRad="190500" algn="tl" rotWithShape="0">
                              <a:srgbClr val="000000">
                                <a:alpha val="70000"/>
                              </a:srgbClr>
                            </a:outerShdw>
                          </a:effectLst>
                        </pic:spPr>
                      </pic:pic>
                      <wps:wsp>
                        <wps:cNvPr id="110870056" name="Rectangle: Rounded Corners 3"/>
                        <wps:cNvSpPr/>
                        <wps:spPr>
                          <a:xfrm>
                            <a:off x="110125" y="1650826"/>
                            <a:ext cx="2321490" cy="149860"/>
                          </a:xfrm>
                          <a:prstGeom prst="roundRect">
                            <a:avLst>
                              <a:gd name="adj" fmla="val 50000"/>
                            </a:avLst>
                          </a:prstGeom>
                          <a:noFill/>
                          <a:ln w="19050">
                            <a:solidFill>
                              <a:srgbClr val="FF0000">
                                <a:alpha val="61000"/>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F93524" id="Group 4" o:spid="_x0000_s1026" style="position:absolute;margin-left:306.7pt;margin-top:15.3pt;width:246.35pt;height:157.75pt;z-index:-251626488" coordsize="31286,2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1286;height:2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">
                  <v:imagedata r:id="rId16" o:title="A screenshot of a computer&#10;&#10;Description automatically generated"/>
                  <v:shadow on="t" color="black" opacity="45875f" origin="-.5,-.5" offset="0,0"/>
                </v:shape>
                <v:roundrect id="Rectangle: Rounded Corners 3" o:spid="_x0000_s1028" style="position:absolute;left:1101;top:16508;width:23215;height:149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" filled="f" strokecolor="red" strokeweight="1.5pt">
                  <v:stroke opacity="40092f" joinstyle="miter"/>
                </v:roundrect>
                <w10:wrap type="tight"/>
              </v:group>
            </w:pict>
          </mc:Fallback>
        </mc:AlternateContent>
      </w:r>
    </w:p>
    <w:p w14:paraId="5261A012" w14:textId="5DFF666C" w:rsidR="00A456AC" w:rsidRDefault="00E021E0" w:rsidP="00422953">
      <w:r>
        <w:t>The DMA controller has been configured to run cyclically</w:t>
      </w:r>
      <w:r w:rsidR="008D0881">
        <w:t xml:space="preserve"> – meaning after all the buffer entries are read, the </w:t>
      </w:r>
      <w:r w:rsidR="003D44E3">
        <w:t>DMA controller starts over again and reads sequentially thru the addresses.  This continues as long as the DMA is enabled.</w:t>
      </w:r>
      <w:r w:rsidR="00A4561B">
        <w:t xml:space="preserve"> </w:t>
      </w:r>
    </w:p>
    <w:p w14:paraId="2A4ECCDB" w14:textId="619FB7B7" w:rsidR="008F3E95" w:rsidRDefault="008F3E95" w:rsidP="00422953"/>
    <w:p w14:paraId="169496C2" w14:textId="556835E1" w:rsidR="000E0D67" w:rsidRDefault="008F3E95" w:rsidP="000E0D67">
      <w:pPr>
        <w:jc w:val="left"/>
      </w:pPr>
      <w:r>
        <w:t>The</w:t>
      </w:r>
      <w:r w:rsidR="005363D4">
        <w:t xml:space="preserve"> timing of the </w:t>
      </w:r>
      <w:r>
        <w:t>DAC</w:t>
      </w:r>
      <w:r w:rsidR="00C5744A">
        <w:t xml:space="preserve"> conversions</w:t>
      </w:r>
      <w:r>
        <w:t xml:space="preserve"> </w:t>
      </w:r>
      <w:r w:rsidR="00C5744A">
        <w:t>can be free-running</w:t>
      </w:r>
      <w:r w:rsidR="00E54035">
        <w:br/>
      </w:r>
      <w:r w:rsidR="00C5744A">
        <w:t>(</w:t>
      </w:r>
      <w:r w:rsidR="000D7EBC">
        <w:t xml:space="preserve">“No trigger” = </w:t>
      </w:r>
      <w:r w:rsidR="00C5744A">
        <w:t xml:space="preserve">go as fast </w:t>
      </w:r>
      <w:r w:rsidR="00E54035">
        <w:t>the con</w:t>
      </w:r>
      <w:r w:rsidR="000E0D67">
        <w:t>version time allows</w:t>
      </w:r>
      <w:r w:rsidR="00C5744A">
        <w:t xml:space="preserve">) or </w:t>
      </w:r>
      <w:r w:rsidR="001078B6">
        <w:t xml:space="preserve">based on a trigger.  For this lab, the </w:t>
      </w:r>
      <w:r w:rsidR="003837B0">
        <w:t>trigger has been configured to be one of the timers – Timer2.</w:t>
      </w:r>
    </w:p>
    <w:p w14:paraId="5AB4C40B" w14:textId="532BF7FF" w:rsidR="008F3E95" w:rsidRPr="00536905" w:rsidRDefault="003837B0" w:rsidP="000E0D67">
      <w:pPr>
        <w:jc w:val="right"/>
        <w:rPr>
          <w:b/>
          <w:bCs/>
          <w:color w:val="00B0F0"/>
        </w:rPr>
      </w:pPr>
      <w:r w:rsidRPr="00536905">
        <w:rPr>
          <w:b/>
          <w:bCs/>
          <w:color w:val="00B0F0"/>
        </w:rPr>
        <w:t>See the .IOC GUI</w:t>
      </w:r>
      <w:r w:rsidR="00A65A2F">
        <w:rPr>
          <w:b/>
          <w:bCs/>
          <w:color w:val="00B0F0"/>
        </w:rPr>
        <w:t xml:space="preserve">:  </w:t>
      </w:r>
      <w:r w:rsidR="000E0D67" w:rsidRPr="00536905">
        <w:rPr>
          <w:b/>
          <w:bCs/>
          <w:color w:val="00B0F0"/>
        </w:rPr>
        <w:sym w:font="Wingdings" w:char="F0E0"/>
      </w:r>
    </w:p>
    <w:p w14:paraId="3A78411A" w14:textId="4D472439" w:rsidR="003837B0" w:rsidRDefault="003837B0" w:rsidP="00422953"/>
    <w:p w14:paraId="3238A749" w14:textId="5B4F730F" w:rsidR="00176205" w:rsidRDefault="00E9370B" w:rsidP="00422953">
      <w:r w:rsidRPr="00176205">
        <w:rPr>
          <w:noProof/>
        </w:rPr>
        <w:drawing>
          <wp:anchor distT="0" distB="0" distL="114300" distR="114300" simplePos="0" relativeHeight="251691016" behindDoc="1" locked="0" layoutInCell="1" allowOverlap="1" wp14:anchorId="288592F6" wp14:editId="5189B098">
            <wp:simplePos x="0" y="0"/>
            <wp:positionH relativeFrom="column">
              <wp:posOffset>3893185</wp:posOffset>
            </wp:positionH>
            <wp:positionV relativeFrom="paragraph">
              <wp:posOffset>168910</wp:posOffset>
            </wp:positionV>
            <wp:extent cx="3118485" cy="1788160"/>
            <wp:effectExtent l="190500" t="190500" r="196215" b="193040"/>
            <wp:wrapTight wrapText="bothSides">
              <wp:wrapPolygon edited="0">
                <wp:start x="264" y="-2301"/>
                <wp:lineTo x="-1319" y="-1841"/>
                <wp:lineTo x="-1319" y="20940"/>
                <wp:lineTo x="264" y="23702"/>
                <wp:lineTo x="21244" y="23702"/>
                <wp:lineTo x="21376" y="23241"/>
                <wp:lineTo x="22827" y="20480"/>
                <wp:lineTo x="22827" y="1841"/>
                <wp:lineTo x="21376" y="-1611"/>
                <wp:lineTo x="21244" y="-2301"/>
                <wp:lineTo x="264" y="-2301"/>
              </wp:wrapPolygon>
            </wp:wrapTight>
            <wp:docPr id="188833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1917" name="Picture 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b="9633"/>
                    <a:stretch/>
                  </pic:blipFill>
                  <pic:spPr bwMode="auto">
                    <a:xfrm>
                      <a:off x="0" y="0"/>
                      <a:ext cx="3118485" cy="1788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821E9E" w14:textId="5A37EBBE" w:rsidR="003837B0" w:rsidRDefault="009E7458" w:rsidP="00422953">
      <w:pPr>
        <w:rPr>
          <w:noProof/>
        </w:rPr>
      </w:pPr>
      <w:r>
        <w:t>T</w:t>
      </w:r>
      <w:r w:rsidR="00333A75">
        <w:t xml:space="preserve">his means that the DAC conversion will start only as often as the Timer2 Trigger happens.   </w:t>
      </w:r>
      <w:r w:rsidR="00333A75" w:rsidRPr="00536905">
        <w:rPr>
          <w:b/>
          <w:bCs/>
          <w:color w:val="00B0F0"/>
        </w:rPr>
        <w:t>Timer2 is configured</w:t>
      </w:r>
      <w:r w:rsidR="00653EFE" w:rsidRPr="00536905">
        <w:rPr>
          <w:b/>
          <w:bCs/>
          <w:color w:val="00B0F0"/>
        </w:rPr>
        <w:t xml:space="preserve">: </w:t>
      </w:r>
      <w:r w:rsidR="00176205" w:rsidRPr="00536905">
        <w:rPr>
          <w:b/>
          <w:bCs/>
          <w:color w:val="00B0F0"/>
        </w:rPr>
        <w:t xml:space="preserve"> </w:t>
      </w:r>
      <w:r w:rsidR="00176205" w:rsidRPr="00536905">
        <w:rPr>
          <w:b/>
          <w:bCs/>
          <w:color w:val="00B0F0"/>
        </w:rPr>
        <w:sym w:font="Wingdings" w:char="F0E0"/>
      </w:r>
      <w:r w:rsidR="00A65A2F">
        <w:rPr>
          <w:noProof/>
          <w:color w:val="00B0F0"/>
        </w:rPr>
        <w:t xml:space="preserve"> </w:t>
      </w:r>
    </w:p>
    <w:p w14:paraId="75734B9A" w14:textId="77777777" w:rsidR="00653EFE" w:rsidRDefault="00653EFE" w:rsidP="00422953">
      <w:pPr>
        <w:rPr>
          <w:noProof/>
        </w:rPr>
      </w:pPr>
    </w:p>
    <w:p w14:paraId="19F70DFD" w14:textId="4755A35E" w:rsidR="00653EFE" w:rsidRDefault="00653EFE" w:rsidP="00422953">
      <w:pPr>
        <w:rPr>
          <w:noProof/>
        </w:rPr>
      </w:pPr>
      <w:r>
        <w:rPr>
          <w:noProof/>
        </w:rPr>
        <w:t>As configured, the timer should call for a conversion</w:t>
      </w:r>
    </w:p>
    <w:p w14:paraId="49EA4206" w14:textId="77777777" w:rsidR="00653EFE" w:rsidRDefault="00653EFE" w:rsidP="00422953">
      <w:pPr>
        <w:rPr>
          <w:noProof/>
        </w:rPr>
      </w:pPr>
    </w:p>
    <w:p w14:paraId="34E07038" w14:textId="209DD8DD" w:rsidR="00653EFE" w:rsidRDefault="00653EFE" w:rsidP="00422953">
      <w:pPr>
        <w:rPr>
          <w:noProof/>
        </w:rPr>
      </w:pPr>
      <w:r>
        <w:rPr>
          <w:noProof/>
        </w:rPr>
        <w:t xml:space="preserve">80 Mhz </w:t>
      </w:r>
      <w:r w:rsidR="00C73DC4">
        <w:rPr>
          <w:noProof/>
        </w:rPr>
        <w:t xml:space="preserve">/ 80 (pre-scaler)  / 1000 == </w:t>
      </w:r>
      <w:r w:rsidR="00025900">
        <w:rPr>
          <w:noProof/>
        </w:rPr>
        <w:t>1 KHz.</w:t>
      </w:r>
      <w:r w:rsidR="00A65A2F">
        <w:rPr>
          <w:noProof/>
        </w:rPr>
        <w:t xml:space="preserve">  Every mS.</w:t>
      </w:r>
    </w:p>
    <w:p w14:paraId="3E2F1805" w14:textId="2DC1699A" w:rsidR="00862896" w:rsidRDefault="00862896" w:rsidP="00422953">
      <w:pPr>
        <w:rPr>
          <w:noProof/>
        </w:rPr>
      </w:pPr>
    </w:p>
    <w:p w14:paraId="410217CF" w14:textId="3658278D" w:rsidR="00862896" w:rsidRDefault="00AD6F47" w:rsidP="00422953">
      <w:pPr>
        <w:rPr>
          <w:noProof/>
        </w:rPr>
      </w:pPr>
      <w:r>
        <w:rPr>
          <w:noProof/>
        </w:rPr>
        <w:t xml:space="preserve">By adjusting Timer2, you can change the frequency of the </w:t>
      </w:r>
      <w:r w:rsidR="00FB1920">
        <w:rPr>
          <w:noProof/>
        </w:rPr>
        <w:t xml:space="preserve">sinewave coming from the DAC.  </w:t>
      </w:r>
    </w:p>
    <w:p w14:paraId="3AAC0F55" w14:textId="17F096A2" w:rsidR="00862896" w:rsidRDefault="00862896" w:rsidP="00422953"/>
    <w:p w14:paraId="59273D3E" w14:textId="77777777" w:rsidR="00FA5D19" w:rsidRDefault="00FA5D19" w:rsidP="00422953"/>
    <w:p w14:paraId="0DB7181D" w14:textId="75E3BC58" w:rsidR="00B02A1B" w:rsidRDefault="00B02A1B" w:rsidP="00B02A1B">
      <w:r>
        <w:rPr>
          <w:noProof/>
        </w:rPr>
        <mc:AlternateContent>
          <mc:Choice Requires="wps">
            <w:drawing>
              <wp:anchor distT="45720" distB="45720" distL="114300" distR="114300" simplePos="0" relativeHeight="251695112" behindDoc="0" locked="0" layoutInCell="1" allowOverlap="1" wp14:anchorId="03A82E9B" wp14:editId="316CA07D">
                <wp:simplePos x="0" y="0"/>
                <wp:positionH relativeFrom="margin">
                  <wp:posOffset>0</wp:posOffset>
                </wp:positionH>
                <wp:positionV relativeFrom="paragraph">
                  <wp:posOffset>48047</wp:posOffset>
                </wp:positionV>
                <wp:extent cx="6797040" cy="4377267"/>
                <wp:effectExtent l="0" t="0" r="10160" b="17145"/>
                <wp:wrapNone/>
                <wp:docPr id="658619250" name="Text Box 658619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4377267"/>
                        </a:xfrm>
                        <a:prstGeom prst="rect">
                          <a:avLst/>
                        </a:prstGeom>
                        <a:solidFill>
                          <a:srgbClr val="FFFFFF"/>
                        </a:solidFill>
                        <a:ln w="9525">
                          <a:solidFill>
                            <a:srgbClr val="FF0000"/>
                          </a:solidFill>
                          <a:miter lim="800000"/>
                          <a:headEnd/>
                          <a:tailEnd/>
                        </a:ln>
                      </wps:spPr>
                      <wps:txbx>
                        <w:txbxContent>
                          <w:p w14:paraId="570CEDEE" w14:textId="5EDE8636" w:rsidR="00B02A1B" w:rsidRDefault="00B02A1B" w:rsidP="00080366">
                            <w:pPr>
                              <w:pStyle w:val="Heading2"/>
                              <w:ind w:left="360"/>
                              <w:jc w:val="left"/>
                            </w:pPr>
                            <w:r>
                              <w:t>Part 1.</w:t>
                            </w:r>
                            <w:r w:rsidR="00080366">
                              <w:t>3</w:t>
                            </w:r>
                            <w:r>
                              <w:tab/>
                            </w:r>
                            <w:r w:rsidR="00080366">
                              <w:t>3</w:t>
                            </w:r>
                            <w:r>
                              <w:t xml:space="preserve"> Pts.</w:t>
                            </w:r>
                            <w:r w:rsidR="00080366">
                              <w:br/>
                            </w:r>
                          </w:p>
                          <w:p w14:paraId="2610AE63" w14:textId="5DFBBB95" w:rsidR="00B02A1B" w:rsidRDefault="00B02A1B" w:rsidP="00B02A1B">
                            <w:pPr>
                              <w:ind w:left="1440" w:hanging="720"/>
                              <w:jc w:val="left"/>
                            </w:pPr>
                            <w:r>
                              <w:rPr>
                                <w:b/>
                                <w:bCs/>
                              </w:rPr>
                              <w:t>Q</w:t>
                            </w:r>
                            <w:r w:rsidR="00080366">
                              <w:rPr>
                                <w:b/>
                                <w:bCs/>
                              </w:rPr>
                              <w:t>5</w:t>
                            </w:r>
                            <w:r>
                              <w:tab/>
                              <w:t>Adjust Timer2, recompile each time, and measure to fill in the table.  If the system ‘breaks’</w:t>
                            </w:r>
                            <w:r>
                              <w:br/>
                              <w:t>put “breaks” in the box.</w:t>
                            </w:r>
                          </w:p>
                          <w:p w14:paraId="68FEC728" w14:textId="77777777" w:rsidR="00B02A1B" w:rsidRDefault="00B02A1B" w:rsidP="00B02A1B">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02A1B" w:rsidRPr="00AE3912" w14:paraId="6F4DDA30" w14:textId="77777777" w:rsidTr="00BB3035">
                              <w:tc>
                                <w:tcPr>
                                  <w:tcW w:w="4915" w:type="dxa"/>
                                  <w:gridSpan w:val="3"/>
                                </w:tcPr>
                                <w:p w14:paraId="112B3668" w14:textId="77777777" w:rsidR="00B02A1B" w:rsidRPr="00AE3912" w:rsidRDefault="00B02A1B" w:rsidP="00803C3C">
                                  <w:pPr>
                                    <w:jc w:val="center"/>
                                    <w:rPr>
                                      <w:b/>
                                      <w:bCs/>
                                    </w:rPr>
                                  </w:pPr>
                                  <w:r w:rsidRPr="004879D8">
                                    <w:rPr>
                                      <w:b/>
                                      <w:bCs/>
                                      <w:color w:val="0070C0"/>
                                    </w:rPr>
                                    <w:t>Timer2 Triggering</w:t>
                                  </w:r>
                                </w:p>
                              </w:tc>
                              <w:tc>
                                <w:tcPr>
                                  <w:tcW w:w="2547" w:type="dxa"/>
                                  <w:vMerge w:val="restart"/>
                                  <w:vAlign w:val="center"/>
                                </w:tcPr>
                                <w:p w14:paraId="41D2E456" w14:textId="77777777" w:rsidR="00B02A1B" w:rsidRPr="00AE3912" w:rsidRDefault="00B02A1B"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528E85B1" w14:textId="77777777" w:rsidR="00B02A1B" w:rsidRPr="00AE3912" w:rsidRDefault="00B02A1B" w:rsidP="00D3368E">
                                  <w:pPr>
                                    <w:jc w:val="center"/>
                                    <w:rPr>
                                      <w:b/>
                                      <w:bCs/>
                                    </w:rPr>
                                  </w:pPr>
                                  <w:r w:rsidRPr="00AE3912">
                                    <w:rPr>
                                      <w:b/>
                                      <w:bCs/>
                                    </w:rPr>
                                    <w:t>10</w:t>
                                  </w:r>
                                </w:p>
                              </w:tc>
                              <w:tc>
                                <w:tcPr>
                                  <w:tcW w:w="982" w:type="dxa"/>
                                  <w:vMerge w:val="restart"/>
                                  <w:vAlign w:val="center"/>
                                </w:tcPr>
                                <w:p w14:paraId="40ABB7F5" w14:textId="77777777" w:rsidR="00B02A1B" w:rsidRPr="00AE3912" w:rsidRDefault="00B02A1B" w:rsidP="00D3368E">
                                  <w:pPr>
                                    <w:jc w:val="center"/>
                                    <w:rPr>
                                      <w:b/>
                                      <w:bCs/>
                                    </w:rPr>
                                  </w:pPr>
                                  <w:r w:rsidRPr="00AE3912">
                                    <w:rPr>
                                      <w:b/>
                                      <w:bCs/>
                                    </w:rPr>
                                    <w:t>100</w:t>
                                  </w:r>
                                </w:p>
                              </w:tc>
                              <w:tc>
                                <w:tcPr>
                                  <w:tcW w:w="1164" w:type="dxa"/>
                                  <w:vMerge w:val="restart"/>
                                  <w:vAlign w:val="center"/>
                                </w:tcPr>
                                <w:p w14:paraId="16BD17FC" w14:textId="77777777" w:rsidR="00B02A1B" w:rsidRPr="00AE3912" w:rsidRDefault="00B02A1B" w:rsidP="00D3368E">
                                  <w:pPr>
                                    <w:jc w:val="center"/>
                                    <w:rPr>
                                      <w:b/>
                                      <w:bCs/>
                                    </w:rPr>
                                  </w:pPr>
                                  <w:r w:rsidRPr="00AE3912">
                                    <w:rPr>
                                      <w:b/>
                                      <w:bCs/>
                                    </w:rPr>
                                    <w:t>1000</w:t>
                                  </w:r>
                                </w:p>
                              </w:tc>
                            </w:tr>
                            <w:tr w:rsidR="00B02A1B" w:rsidRPr="00AE3912" w14:paraId="3D2B310E" w14:textId="77777777" w:rsidTr="00BB3035">
                              <w:tc>
                                <w:tcPr>
                                  <w:tcW w:w="1350" w:type="dxa"/>
                                </w:tcPr>
                                <w:p w14:paraId="18B853C2" w14:textId="77777777" w:rsidR="00B02A1B" w:rsidRPr="004879D8" w:rsidRDefault="00B02A1B" w:rsidP="00803C3C">
                                  <w:pPr>
                                    <w:jc w:val="left"/>
                                    <w:rPr>
                                      <w:b/>
                                      <w:bCs/>
                                      <w:color w:val="0070C0"/>
                                    </w:rPr>
                                  </w:pPr>
                                </w:p>
                              </w:tc>
                              <w:tc>
                                <w:tcPr>
                                  <w:tcW w:w="1620" w:type="dxa"/>
                                </w:tcPr>
                                <w:p w14:paraId="7271F7BD" w14:textId="77777777" w:rsidR="00B02A1B" w:rsidRPr="004879D8" w:rsidRDefault="00B02A1B" w:rsidP="00803C3C">
                                  <w:pPr>
                                    <w:jc w:val="left"/>
                                    <w:rPr>
                                      <w:b/>
                                      <w:bCs/>
                                      <w:color w:val="0070C0"/>
                                    </w:rPr>
                                  </w:pPr>
                                  <w:proofErr w:type="spellStart"/>
                                  <w:r w:rsidRPr="004879D8">
                                    <w:rPr>
                                      <w:b/>
                                      <w:bCs/>
                                      <w:color w:val="0070C0"/>
                                    </w:rPr>
                                    <w:t>Prescaler</w:t>
                                  </w:r>
                                  <w:proofErr w:type="spellEnd"/>
                                </w:p>
                              </w:tc>
                              <w:tc>
                                <w:tcPr>
                                  <w:tcW w:w="1945" w:type="dxa"/>
                                </w:tcPr>
                                <w:p w14:paraId="193A0BB1" w14:textId="77777777" w:rsidR="00B02A1B" w:rsidRPr="004879D8" w:rsidRDefault="00B02A1B" w:rsidP="00803C3C">
                                  <w:pPr>
                                    <w:jc w:val="left"/>
                                    <w:rPr>
                                      <w:b/>
                                      <w:bCs/>
                                      <w:color w:val="0070C0"/>
                                    </w:rPr>
                                  </w:pPr>
                                  <w:r w:rsidRPr="004879D8">
                                    <w:rPr>
                                      <w:b/>
                                      <w:bCs/>
                                      <w:color w:val="0070C0"/>
                                    </w:rPr>
                                    <w:t>Counter Period</w:t>
                                  </w:r>
                                </w:p>
                              </w:tc>
                              <w:tc>
                                <w:tcPr>
                                  <w:tcW w:w="2547" w:type="dxa"/>
                                  <w:vMerge/>
                                </w:tcPr>
                                <w:p w14:paraId="62DF4CDB" w14:textId="77777777" w:rsidR="00B02A1B" w:rsidRPr="00803C3C" w:rsidRDefault="00B02A1B" w:rsidP="00803C3C">
                                  <w:pPr>
                                    <w:jc w:val="left"/>
                                    <w:rPr>
                                      <w:color w:val="FF0000"/>
                                    </w:rPr>
                                  </w:pPr>
                                </w:p>
                              </w:tc>
                              <w:tc>
                                <w:tcPr>
                                  <w:tcW w:w="789" w:type="dxa"/>
                                  <w:vMerge/>
                                </w:tcPr>
                                <w:p w14:paraId="2B94594F" w14:textId="77777777" w:rsidR="00B02A1B" w:rsidRPr="00AE3912" w:rsidRDefault="00B02A1B" w:rsidP="00803C3C">
                                  <w:pPr>
                                    <w:jc w:val="center"/>
                                    <w:rPr>
                                      <w:b/>
                                      <w:bCs/>
                                      <w:color w:val="FF0000"/>
                                    </w:rPr>
                                  </w:pPr>
                                </w:p>
                              </w:tc>
                              <w:tc>
                                <w:tcPr>
                                  <w:tcW w:w="982" w:type="dxa"/>
                                  <w:vMerge/>
                                </w:tcPr>
                                <w:p w14:paraId="7532E6D1" w14:textId="77777777" w:rsidR="00B02A1B" w:rsidRPr="00AE3912" w:rsidRDefault="00B02A1B" w:rsidP="00803C3C">
                                  <w:pPr>
                                    <w:jc w:val="center"/>
                                    <w:rPr>
                                      <w:b/>
                                      <w:bCs/>
                                      <w:color w:val="FF0000"/>
                                    </w:rPr>
                                  </w:pPr>
                                </w:p>
                              </w:tc>
                              <w:tc>
                                <w:tcPr>
                                  <w:tcW w:w="1164" w:type="dxa"/>
                                  <w:vMerge/>
                                </w:tcPr>
                                <w:p w14:paraId="3CCDC5D4" w14:textId="77777777" w:rsidR="00B02A1B" w:rsidRPr="00AE3912" w:rsidRDefault="00B02A1B" w:rsidP="00803C3C">
                                  <w:pPr>
                                    <w:jc w:val="center"/>
                                    <w:rPr>
                                      <w:b/>
                                      <w:bCs/>
                                      <w:color w:val="FF0000"/>
                                    </w:rPr>
                                  </w:pPr>
                                </w:p>
                              </w:tc>
                            </w:tr>
                            <w:tr w:rsidR="00B02A1B" w:rsidRPr="00AE3912" w14:paraId="048601ED" w14:textId="77777777" w:rsidTr="00BB3035">
                              <w:tc>
                                <w:tcPr>
                                  <w:tcW w:w="1350" w:type="dxa"/>
                                  <w:vMerge w:val="restart"/>
                                  <w:shd w:val="clear" w:color="auto" w:fill="E7E6E6" w:themeFill="background2"/>
                                </w:tcPr>
                                <w:p w14:paraId="3D05B429" w14:textId="77777777" w:rsidR="00B02A1B" w:rsidRPr="004879D8" w:rsidRDefault="00B02A1B" w:rsidP="00803C3C">
                                  <w:pPr>
                                    <w:jc w:val="left"/>
                                    <w:rPr>
                                      <w:b/>
                                      <w:bCs/>
                                      <w:color w:val="0070C0"/>
                                    </w:rPr>
                                  </w:pPr>
                                  <w:r>
                                    <w:rPr>
                                      <w:b/>
                                      <w:bCs/>
                                      <w:color w:val="0070C0"/>
                                    </w:rPr>
                                    <w:t>Case “A”</w:t>
                                  </w:r>
                                </w:p>
                              </w:tc>
                              <w:tc>
                                <w:tcPr>
                                  <w:tcW w:w="1620" w:type="dxa"/>
                                  <w:vMerge w:val="restart"/>
                                  <w:shd w:val="clear" w:color="auto" w:fill="E7E6E6" w:themeFill="background2"/>
                                  <w:vAlign w:val="center"/>
                                </w:tcPr>
                                <w:p w14:paraId="1EDD6D13" w14:textId="77777777" w:rsidR="00B02A1B" w:rsidRPr="004879D8" w:rsidRDefault="00B02A1B"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2FAE4620" w14:textId="77777777" w:rsidR="00B02A1B" w:rsidRPr="004879D8" w:rsidRDefault="00B02A1B" w:rsidP="00803C3C">
                                  <w:pPr>
                                    <w:jc w:val="left"/>
                                    <w:rPr>
                                      <w:b/>
                                      <w:bCs/>
                                      <w:color w:val="0070C0"/>
                                    </w:rPr>
                                  </w:pPr>
                                  <w:r w:rsidRPr="004879D8">
                                    <w:rPr>
                                      <w:b/>
                                      <w:bCs/>
                                      <w:color w:val="0070C0"/>
                                    </w:rPr>
                                    <w:t>10000</w:t>
                                  </w:r>
                                </w:p>
                              </w:tc>
                              <w:tc>
                                <w:tcPr>
                                  <w:tcW w:w="2547" w:type="dxa"/>
                                  <w:shd w:val="clear" w:color="auto" w:fill="E7E6E6" w:themeFill="background2"/>
                                </w:tcPr>
                                <w:p w14:paraId="4BC4F365" w14:textId="77777777" w:rsidR="00B02A1B" w:rsidRPr="00AE3912" w:rsidRDefault="00B02A1B" w:rsidP="00803C3C">
                                  <w:pPr>
                                    <w:jc w:val="left"/>
                                    <w:rPr>
                                      <w:b/>
                                      <w:bCs/>
                                      <w:color w:val="FF0000"/>
                                    </w:rPr>
                                  </w:pPr>
                                  <w:r w:rsidRPr="00803C3C">
                                    <w:rPr>
                                      <w:color w:val="FF0000"/>
                                    </w:rPr>
                                    <w:t>Period of Wave</w:t>
                                  </w:r>
                                </w:p>
                              </w:tc>
                              <w:tc>
                                <w:tcPr>
                                  <w:tcW w:w="789" w:type="dxa"/>
                                  <w:shd w:val="clear" w:color="auto" w:fill="E7E6E6" w:themeFill="background2"/>
                                </w:tcPr>
                                <w:p w14:paraId="5DBA4541" w14:textId="77777777" w:rsidR="00B02A1B" w:rsidRPr="00AE3912" w:rsidRDefault="00B02A1B" w:rsidP="00803C3C">
                                  <w:pPr>
                                    <w:jc w:val="center"/>
                                    <w:rPr>
                                      <w:b/>
                                      <w:bCs/>
                                      <w:color w:val="FF0000"/>
                                    </w:rPr>
                                  </w:pPr>
                                </w:p>
                              </w:tc>
                              <w:tc>
                                <w:tcPr>
                                  <w:tcW w:w="982" w:type="dxa"/>
                                  <w:shd w:val="clear" w:color="auto" w:fill="E7E6E6" w:themeFill="background2"/>
                                </w:tcPr>
                                <w:p w14:paraId="4DFFA71A" w14:textId="77777777" w:rsidR="00B02A1B" w:rsidRPr="00AE3912" w:rsidRDefault="00B02A1B" w:rsidP="00803C3C">
                                  <w:pPr>
                                    <w:jc w:val="center"/>
                                    <w:rPr>
                                      <w:b/>
                                      <w:bCs/>
                                      <w:color w:val="FF0000"/>
                                    </w:rPr>
                                  </w:pPr>
                                </w:p>
                              </w:tc>
                              <w:tc>
                                <w:tcPr>
                                  <w:tcW w:w="1164" w:type="dxa"/>
                                  <w:shd w:val="clear" w:color="auto" w:fill="E7E6E6" w:themeFill="background2"/>
                                </w:tcPr>
                                <w:p w14:paraId="63BA7E23" w14:textId="77777777" w:rsidR="00B02A1B" w:rsidRPr="00AE3912" w:rsidRDefault="00B02A1B" w:rsidP="00803C3C">
                                  <w:pPr>
                                    <w:jc w:val="center"/>
                                    <w:rPr>
                                      <w:b/>
                                      <w:bCs/>
                                      <w:color w:val="FF0000"/>
                                    </w:rPr>
                                  </w:pPr>
                                </w:p>
                              </w:tc>
                            </w:tr>
                            <w:tr w:rsidR="00B02A1B" w:rsidRPr="00AE3912" w14:paraId="36A93C4E" w14:textId="77777777" w:rsidTr="00BB3035">
                              <w:tc>
                                <w:tcPr>
                                  <w:tcW w:w="1350" w:type="dxa"/>
                                  <w:vMerge/>
                                  <w:shd w:val="clear" w:color="auto" w:fill="E7E6E6" w:themeFill="background2"/>
                                </w:tcPr>
                                <w:p w14:paraId="24048238" w14:textId="77777777" w:rsidR="00B02A1B" w:rsidRPr="004879D8" w:rsidRDefault="00B02A1B" w:rsidP="00803C3C">
                                  <w:pPr>
                                    <w:jc w:val="left"/>
                                    <w:rPr>
                                      <w:b/>
                                      <w:bCs/>
                                      <w:color w:val="0070C0"/>
                                    </w:rPr>
                                  </w:pPr>
                                </w:p>
                              </w:tc>
                              <w:tc>
                                <w:tcPr>
                                  <w:tcW w:w="1620" w:type="dxa"/>
                                  <w:vMerge/>
                                  <w:shd w:val="clear" w:color="auto" w:fill="E7E6E6" w:themeFill="background2"/>
                                  <w:vAlign w:val="center"/>
                                </w:tcPr>
                                <w:p w14:paraId="5C045CC2" w14:textId="77777777" w:rsidR="00B02A1B" w:rsidRPr="004879D8" w:rsidRDefault="00B02A1B" w:rsidP="00803C3C">
                                  <w:pPr>
                                    <w:jc w:val="left"/>
                                    <w:rPr>
                                      <w:b/>
                                      <w:bCs/>
                                      <w:color w:val="0070C0"/>
                                    </w:rPr>
                                  </w:pPr>
                                </w:p>
                              </w:tc>
                              <w:tc>
                                <w:tcPr>
                                  <w:tcW w:w="1945" w:type="dxa"/>
                                  <w:vMerge/>
                                  <w:shd w:val="clear" w:color="auto" w:fill="E7E6E6" w:themeFill="background2"/>
                                  <w:vAlign w:val="center"/>
                                </w:tcPr>
                                <w:p w14:paraId="2E676415" w14:textId="77777777" w:rsidR="00B02A1B" w:rsidRPr="004879D8" w:rsidRDefault="00B02A1B" w:rsidP="00803C3C">
                                  <w:pPr>
                                    <w:jc w:val="left"/>
                                    <w:rPr>
                                      <w:b/>
                                      <w:bCs/>
                                      <w:color w:val="0070C0"/>
                                    </w:rPr>
                                  </w:pPr>
                                </w:p>
                              </w:tc>
                              <w:tc>
                                <w:tcPr>
                                  <w:tcW w:w="2547" w:type="dxa"/>
                                  <w:shd w:val="clear" w:color="auto" w:fill="E7E6E6" w:themeFill="background2"/>
                                </w:tcPr>
                                <w:p w14:paraId="4F7738CB" w14:textId="77777777" w:rsidR="00B02A1B" w:rsidRPr="00AE3912" w:rsidRDefault="00B02A1B"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2BCAA24F" w14:textId="77777777" w:rsidR="00B02A1B" w:rsidRPr="00AE3912" w:rsidRDefault="00B02A1B" w:rsidP="00803C3C">
                                  <w:pPr>
                                    <w:jc w:val="center"/>
                                    <w:rPr>
                                      <w:b/>
                                      <w:bCs/>
                                      <w:color w:val="FF0000"/>
                                    </w:rPr>
                                  </w:pPr>
                                </w:p>
                              </w:tc>
                              <w:tc>
                                <w:tcPr>
                                  <w:tcW w:w="982" w:type="dxa"/>
                                  <w:shd w:val="clear" w:color="auto" w:fill="E7E6E6" w:themeFill="background2"/>
                                </w:tcPr>
                                <w:p w14:paraId="17C16D05" w14:textId="77777777" w:rsidR="00B02A1B" w:rsidRPr="00AE3912" w:rsidRDefault="00B02A1B" w:rsidP="00803C3C">
                                  <w:pPr>
                                    <w:jc w:val="center"/>
                                    <w:rPr>
                                      <w:b/>
                                      <w:bCs/>
                                      <w:color w:val="FF0000"/>
                                    </w:rPr>
                                  </w:pPr>
                                </w:p>
                              </w:tc>
                              <w:tc>
                                <w:tcPr>
                                  <w:tcW w:w="1164" w:type="dxa"/>
                                  <w:shd w:val="clear" w:color="auto" w:fill="E7E6E6" w:themeFill="background2"/>
                                </w:tcPr>
                                <w:p w14:paraId="728014C2" w14:textId="77777777" w:rsidR="00B02A1B" w:rsidRPr="00AE3912" w:rsidRDefault="00B02A1B" w:rsidP="00803C3C">
                                  <w:pPr>
                                    <w:jc w:val="center"/>
                                    <w:rPr>
                                      <w:b/>
                                      <w:bCs/>
                                      <w:color w:val="FF0000"/>
                                    </w:rPr>
                                  </w:pPr>
                                </w:p>
                              </w:tc>
                            </w:tr>
                            <w:tr w:rsidR="00B02A1B" w:rsidRPr="00AE3912" w14:paraId="2F7ECBF1" w14:textId="77777777" w:rsidTr="00BB3035">
                              <w:tc>
                                <w:tcPr>
                                  <w:tcW w:w="1350" w:type="dxa"/>
                                  <w:vMerge w:val="restart"/>
                                </w:tcPr>
                                <w:p w14:paraId="157B507C" w14:textId="77777777" w:rsidR="00B02A1B" w:rsidRPr="004879D8" w:rsidRDefault="00B02A1B" w:rsidP="00803C3C">
                                  <w:pPr>
                                    <w:jc w:val="left"/>
                                    <w:rPr>
                                      <w:b/>
                                      <w:bCs/>
                                      <w:color w:val="0070C0"/>
                                    </w:rPr>
                                  </w:pPr>
                                  <w:r>
                                    <w:rPr>
                                      <w:b/>
                                      <w:bCs/>
                                      <w:color w:val="0070C0"/>
                                    </w:rPr>
                                    <w:t>Case “B”</w:t>
                                  </w:r>
                                </w:p>
                              </w:tc>
                              <w:tc>
                                <w:tcPr>
                                  <w:tcW w:w="1620" w:type="dxa"/>
                                  <w:vMerge w:val="restart"/>
                                  <w:vAlign w:val="center"/>
                                </w:tcPr>
                                <w:p w14:paraId="36CB57D9" w14:textId="77777777" w:rsidR="00B02A1B" w:rsidRPr="004879D8" w:rsidRDefault="00B02A1B" w:rsidP="00803C3C">
                                  <w:pPr>
                                    <w:jc w:val="left"/>
                                    <w:rPr>
                                      <w:b/>
                                      <w:bCs/>
                                      <w:color w:val="0070C0"/>
                                    </w:rPr>
                                  </w:pPr>
                                  <w:r w:rsidRPr="004879D8">
                                    <w:rPr>
                                      <w:b/>
                                      <w:bCs/>
                                      <w:color w:val="0070C0"/>
                                    </w:rPr>
                                    <w:t>79</w:t>
                                  </w:r>
                                </w:p>
                              </w:tc>
                              <w:tc>
                                <w:tcPr>
                                  <w:tcW w:w="1945" w:type="dxa"/>
                                  <w:vMerge w:val="restart"/>
                                  <w:vAlign w:val="center"/>
                                </w:tcPr>
                                <w:p w14:paraId="31F5FF84" w14:textId="77777777" w:rsidR="00B02A1B" w:rsidRPr="004879D8" w:rsidRDefault="00B02A1B" w:rsidP="00803C3C">
                                  <w:pPr>
                                    <w:jc w:val="left"/>
                                    <w:rPr>
                                      <w:b/>
                                      <w:bCs/>
                                      <w:color w:val="0070C0"/>
                                    </w:rPr>
                                  </w:pPr>
                                  <w:r w:rsidRPr="004879D8">
                                    <w:rPr>
                                      <w:b/>
                                      <w:bCs/>
                                      <w:color w:val="0070C0"/>
                                    </w:rPr>
                                    <w:t>1</w:t>
                                  </w:r>
                                </w:p>
                              </w:tc>
                              <w:tc>
                                <w:tcPr>
                                  <w:tcW w:w="2547" w:type="dxa"/>
                                </w:tcPr>
                                <w:p w14:paraId="45584312" w14:textId="77777777" w:rsidR="00B02A1B" w:rsidRPr="00803C3C" w:rsidRDefault="00B02A1B" w:rsidP="00803C3C">
                                  <w:pPr>
                                    <w:jc w:val="left"/>
                                    <w:rPr>
                                      <w:color w:val="FF0000"/>
                                    </w:rPr>
                                  </w:pPr>
                                  <w:r w:rsidRPr="00803C3C">
                                    <w:rPr>
                                      <w:color w:val="FF0000"/>
                                    </w:rPr>
                                    <w:t>Period of Wave</w:t>
                                  </w:r>
                                </w:p>
                              </w:tc>
                              <w:tc>
                                <w:tcPr>
                                  <w:tcW w:w="789" w:type="dxa"/>
                                </w:tcPr>
                                <w:p w14:paraId="6611D464" w14:textId="77777777" w:rsidR="00B02A1B" w:rsidRPr="00AE3912" w:rsidRDefault="00B02A1B" w:rsidP="00803C3C">
                                  <w:pPr>
                                    <w:jc w:val="center"/>
                                    <w:rPr>
                                      <w:b/>
                                      <w:bCs/>
                                      <w:color w:val="FF0000"/>
                                    </w:rPr>
                                  </w:pPr>
                                </w:p>
                              </w:tc>
                              <w:tc>
                                <w:tcPr>
                                  <w:tcW w:w="982" w:type="dxa"/>
                                </w:tcPr>
                                <w:p w14:paraId="550DEBC6" w14:textId="77777777" w:rsidR="00B02A1B" w:rsidRPr="00AE3912" w:rsidRDefault="00B02A1B" w:rsidP="00803C3C">
                                  <w:pPr>
                                    <w:jc w:val="center"/>
                                    <w:rPr>
                                      <w:b/>
                                      <w:bCs/>
                                      <w:color w:val="FF0000"/>
                                    </w:rPr>
                                  </w:pPr>
                                </w:p>
                              </w:tc>
                              <w:tc>
                                <w:tcPr>
                                  <w:tcW w:w="1164" w:type="dxa"/>
                                </w:tcPr>
                                <w:p w14:paraId="121AF6E8" w14:textId="77777777" w:rsidR="00B02A1B" w:rsidRPr="00AE3912" w:rsidRDefault="00B02A1B" w:rsidP="00803C3C">
                                  <w:pPr>
                                    <w:jc w:val="center"/>
                                    <w:rPr>
                                      <w:b/>
                                      <w:bCs/>
                                      <w:color w:val="FF0000"/>
                                    </w:rPr>
                                  </w:pPr>
                                </w:p>
                              </w:tc>
                            </w:tr>
                            <w:tr w:rsidR="00B02A1B" w:rsidRPr="00AE3912" w14:paraId="28190BA9" w14:textId="77777777" w:rsidTr="00BB3035">
                              <w:tc>
                                <w:tcPr>
                                  <w:tcW w:w="1350" w:type="dxa"/>
                                  <w:vMerge/>
                                </w:tcPr>
                                <w:p w14:paraId="2E62B617" w14:textId="77777777" w:rsidR="00B02A1B" w:rsidRPr="004879D8" w:rsidRDefault="00B02A1B" w:rsidP="00803C3C">
                                  <w:pPr>
                                    <w:jc w:val="left"/>
                                    <w:rPr>
                                      <w:b/>
                                      <w:bCs/>
                                      <w:color w:val="0070C0"/>
                                    </w:rPr>
                                  </w:pPr>
                                </w:p>
                              </w:tc>
                              <w:tc>
                                <w:tcPr>
                                  <w:tcW w:w="1620" w:type="dxa"/>
                                  <w:vMerge/>
                                  <w:vAlign w:val="center"/>
                                </w:tcPr>
                                <w:p w14:paraId="1BF06C85" w14:textId="77777777" w:rsidR="00B02A1B" w:rsidRPr="004879D8" w:rsidRDefault="00B02A1B" w:rsidP="00803C3C">
                                  <w:pPr>
                                    <w:jc w:val="left"/>
                                    <w:rPr>
                                      <w:b/>
                                      <w:bCs/>
                                      <w:color w:val="0070C0"/>
                                    </w:rPr>
                                  </w:pPr>
                                </w:p>
                              </w:tc>
                              <w:tc>
                                <w:tcPr>
                                  <w:tcW w:w="1945" w:type="dxa"/>
                                  <w:vMerge/>
                                  <w:vAlign w:val="center"/>
                                </w:tcPr>
                                <w:p w14:paraId="717FEDD3" w14:textId="77777777" w:rsidR="00B02A1B" w:rsidRPr="004879D8" w:rsidRDefault="00B02A1B" w:rsidP="00803C3C">
                                  <w:pPr>
                                    <w:jc w:val="left"/>
                                    <w:rPr>
                                      <w:b/>
                                      <w:bCs/>
                                      <w:color w:val="0070C0"/>
                                    </w:rPr>
                                  </w:pPr>
                                </w:p>
                              </w:tc>
                              <w:tc>
                                <w:tcPr>
                                  <w:tcW w:w="2547" w:type="dxa"/>
                                </w:tcPr>
                                <w:p w14:paraId="53D3AABE" w14:textId="77777777" w:rsidR="00B02A1B" w:rsidRPr="00803C3C" w:rsidRDefault="00B02A1B" w:rsidP="00803C3C">
                                  <w:pPr>
                                    <w:jc w:val="left"/>
                                    <w:rPr>
                                      <w:color w:val="FF0000"/>
                                    </w:rPr>
                                  </w:pPr>
                                  <w:r w:rsidRPr="00803C3C">
                                    <w:rPr>
                                      <w:color w:val="FF0000"/>
                                    </w:rPr>
                                    <w:t>Time between point</w:t>
                                  </w:r>
                                  <w:r>
                                    <w:rPr>
                                      <w:color w:val="FF0000"/>
                                    </w:rPr>
                                    <w:t>s</w:t>
                                  </w:r>
                                </w:p>
                              </w:tc>
                              <w:tc>
                                <w:tcPr>
                                  <w:tcW w:w="789" w:type="dxa"/>
                                </w:tcPr>
                                <w:p w14:paraId="7A4A14DC" w14:textId="77777777" w:rsidR="00B02A1B" w:rsidRPr="00AE3912" w:rsidRDefault="00B02A1B" w:rsidP="00803C3C">
                                  <w:pPr>
                                    <w:jc w:val="center"/>
                                    <w:rPr>
                                      <w:b/>
                                      <w:bCs/>
                                      <w:color w:val="FF0000"/>
                                    </w:rPr>
                                  </w:pPr>
                                </w:p>
                              </w:tc>
                              <w:tc>
                                <w:tcPr>
                                  <w:tcW w:w="982" w:type="dxa"/>
                                </w:tcPr>
                                <w:p w14:paraId="070F33F6" w14:textId="77777777" w:rsidR="00B02A1B" w:rsidRPr="00AE3912" w:rsidRDefault="00B02A1B" w:rsidP="00803C3C">
                                  <w:pPr>
                                    <w:jc w:val="center"/>
                                    <w:rPr>
                                      <w:b/>
                                      <w:bCs/>
                                      <w:color w:val="FF0000"/>
                                    </w:rPr>
                                  </w:pPr>
                                </w:p>
                              </w:tc>
                              <w:tc>
                                <w:tcPr>
                                  <w:tcW w:w="1164" w:type="dxa"/>
                                </w:tcPr>
                                <w:p w14:paraId="6D49178A" w14:textId="77777777" w:rsidR="00B02A1B" w:rsidRPr="00AE3912" w:rsidRDefault="00B02A1B" w:rsidP="00803C3C">
                                  <w:pPr>
                                    <w:jc w:val="center"/>
                                    <w:rPr>
                                      <w:b/>
                                      <w:bCs/>
                                      <w:color w:val="FF0000"/>
                                    </w:rPr>
                                  </w:pPr>
                                </w:p>
                              </w:tc>
                            </w:tr>
                            <w:tr w:rsidR="00B02A1B" w:rsidRPr="00AE3912" w14:paraId="77EF6116" w14:textId="77777777" w:rsidTr="00BB3035">
                              <w:tc>
                                <w:tcPr>
                                  <w:tcW w:w="1350" w:type="dxa"/>
                                  <w:vMerge w:val="restart"/>
                                  <w:shd w:val="clear" w:color="auto" w:fill="E7E6E6" w:themeFill="background2"/>
                                </w:tcPr>
                                <w:p w14:paraId="63E1160E" w14:textId="77777777" w:rsidR="00B02A1B" w:rsidRDefault="00B02A1B"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4D17F1C0" w14:textId="77777777" w:rsidR="00B02A1B" w:rsidRPr="004879D8" w:rsidRDefault="00B02A1B" w:rsidP="001A237B">
                                  <w:pPr>
                                    <w:jc w:val="left"/>
                                    <w:rPr>
                                      <w:b/>
                                      <w:bCs/>
                                      <w:color w:val="0070C0"/>
                                    </w:rPr>
                                  </w:pPr>
                                  <w:r>
                                    <w:rPr>
                                      <w:b/>
                                      <w:bCs/>
                                      <w:color w:val="0070C0"/>
                                    </w:rPr>
                                    <w:t>7</w:t>
                                  </w:r>
                                </w:p>
                              </w:tc>
                              <w:tc>
                                <w:tcPr>
                                  <w:tcW w:w="1945" w:type="dxa"/>
                                  <w:vMerge w:val="restart"/>
                                  <w:shd w:val="clear" w:color="auto" w:fill="E7E6E6" w:themeFill="background2"/>
                                  <w:vAlign w:val="center"/>
                                </w:tcPr>
                                <w:p w14:paraId="2AA22459" w14:textId="77777777" w:rsidR="00B02A1B" w:rsidRPr="004879D8" w:rsidRDefault="00B02A1B" w:rsidP="001A237B">
                                  <w:pPr>
                                    <w:jc w:val="left"/>
                                    <w:rPr>
                                      <w:b/>
                                      <w:bCs/>
                                      <w:color w:val="0070C0"/>
                                    </w:rPr>
                                  </w:pPr>
                                  <w:r>
                                    <w:rPr>
                                      <w:b/>
                                      <w:bCs/>
                                      <w:color w:val="0070C0"/>
                                    </w:rPr>
                                    <w:t>100</w:t>
                                  </w:r>
                                </w:p>
                              </w:tc>
                              <w:tc>
                                <w:tcPr>
                                  <w:tcW w:w="2547" w:type="dxa"/>
                                  <w:shd w:val="clear" w:color="auto" w:fill="E7E6E6" w:themeFill="background2"/>
                                </w:tcPr>
                                <w:p w14:paraId="29593CC1" w14:textId="77777777" w:rsidR="00B02A1B" w:rsidRPr="00803C3C" w:rsidRDefault="00B02A1B" w:rsidP="001A237B">
                                  <w:pPr>
                                    <w:jc w:val="left"/>
                                    <w:rPr>
                                      <w:color w:val="FF0000"/>
                                    </w:rPr>
                                  </w:pPr>
                                  <w:r w:rsidRPr="00803C3C">
                                    <w:rPr>
                                      <w:color w:val="FF0000"/>
                                    </w:rPr>
                                    <w:t>Period of Wave</w:t>
                                  </w:r>
                                </w:p>
                              </w:tc>
                              <w:tc>
                                <w:tcPr>
                                  <w:tcW w:w="789" w:type="dxa"/>
                                  <w:shd w:val="clear" w:color="auto" w:fill="E7E6E6" w:themeFill="background2"/>
                                </w:tcPr>
                                <w:p w14:paraId="5F7C8A75" w14:textId="77777777" w:rsidR="00B02A1B" w:rsidRPr="00AE3912" w:rsidRDefault="00B02A1B" w:rsidP="001A237B">
                                  <w:pPr>
                                    <w:jc w:val="center"/>
                                    <w:rPr>
                                      <w:b/>
                                      <w:bCs/>
                                      <w:color w:val="FF0000"/>
                                    </w:rPr>
                                  </w:pPr>
                                </w:p>
                              </w:tc>
                              <w:tc>
                                <w:tcPr>
                                  <w:tcW w:w="982" w:type="dxa"/>
                                  <w:shd w:val="clear" w:color="auto" w:fill="E7E6E6" w:themeFill="background2"/>
                                </w:tcPr>
                                <w:p w14:paraId="47D89C3F" w14:textId="77777777" w:rsidR="00B02A1B" w:rsidRPr="00AE3912" w:rsidRDefault="00B02A1B" w:rsidP="001A237B">
                                  <w:pPr>
                                    <w:jc w:val="center"/>
                                    <w:rPr>
                                      <w:b/>
                                      <w:bCs/>
                                      <w:color w:val="FF0000"/>
                                    </w:rPr>
                                  </w:pPr>
                                </w:p>
                              </w:tc>
                              <w:tc>
                                <w:tcPr>
                                  <w:tcW w:w="1164" w:type="dxa"/>
                                  <w:shd w:val="clear" w:color="auto" w:fill="E7E6E6" w:themeFill="background2"/>
                                </w:tcPr>
                                <w:p w14:paraId="5BEEEC62" w14:textId="77777777" w:rsidR="00B02A1B" w:rsidRPr="00AE3912" w:rsidRDefault="00B02A1B" w:rsidP="001A237B">
                                  <w:pPr>
                                    <w:jc w:val="center"/>
                                    <w:rPr>
                                      <w:b/>
                                      <w:bCs/>
                                      <w:color w:val="FF0000"/>
                                    </w:rPr>
                                  </w:pPr>
                                </w:p>
                              </w:tc>
                            </w:tr>
                            <w:tr w:rsidR="00B02A1B" w:rsidRPr="00AE3912" w14:paraId="2A61C40C" w14:textId="77777777" w:rsidTr="00BB3035">
                              <w:tc>
                                <w:tcPr>
                                  <w:tcW w:w="1350" w:type="dxa"/>
                                  <w:vMerge/>
                                  <w:shd w:val="clear" w:color="auto" w:fill="E7E6E6" w:themeFill="background2"/>
                                </w:tcPr>
                                <w:p w14:paraId="356C8201" w14:textId="77777777" w:rsidR="00B02A1B" w:rsidRPr="004879D8" w:rsidRDefault="00B02A1B" w:rsidP="001A237B">
                                  <w:pPr>
                                    <w:jc w:val="left"/>
                                    <w:rPr>
                                      <w:b/>
                                      <w:bCs/>
                                      <w:color w:val="0070C0"/>
                                    </w:rPr>
                                  </w:pPr>
                                </w:p>
                              </w:tc>
                              <w:tc>
                                <w:tcPr>
                                  <w:tcW w:w="1620" w:type="dxa"/>
                                  <w:vMerge/>
                                  <w:shd w:val="clear" w:color="auto" w:fill="E7E6E6" w:themeFill="background2"/>
                                  <w:vAlign w:val="center"/>
                                </w:tcPr>
                                <w:p w14:paraId="1EC42154" w14:textId="77777777" w:rsidR="00B02A1B" w:rsidRPr="004879D8" w:rsidRDefault="00B02A1B" w:rsidP="001A237B">
                                  <w:pPr>
                                    <w:jc w:val="left"/>
                                    <w:rPr>
                                      <w:b/>
                                      <w:bCs/>
                                      <w:color w:val="0070C0"/>
                                    </w:rPr>
                                  </w:pPr>
                                </w:p>
                              </w:tc>
                              <w:tc>
                                <w:tcPr>
                                  <w:tcW w:w="1945" w:type="dxa"/>
                                  <w:vMerge/>
                                  <w:shd w:val="clear" w:color="auto" w:fill="E7E6E6" w:themeFill="background2"/>
                                  <w:vAlign w:val="center"/>
                                </w:tcPr>
                                <w:p w14:paraId="653F597F" w14:textId="77777777" w:rsidR="00B02A1B" w:rsidRPr="004879D8" w:rsidRDefault="00B02A1B" w:rsidP="001A237B">
                                  <w:pPr>
                                    <w:jc w:val="left"/>
                                    <w:rPr>
                                      <w:b/>
                                      <w:bCs/>
                                      <w:color w:val="0070C0"/>
                                    </w:rPr>
                                  </w:pPr>
                                </w:p>
                              </w:tc>
                              <w:tc>
                                <w:tcPr>
                                  <w:tcW w:w="2547" w:type="dxa"/>
                                  <w:shd w:val="clear" w:color="auto" w:fill="E7E6E6" w:themeFill="background2"/>
                                </w:tcPr>
                                <w:p w14:paraId="4A595000" w14:textId="77777777" w:rsidR="00B02A1B" w:rsidRPr="00803C3C" w:rsidRDefault="00B02A1B"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5F5EFB4C" w14:textId="77777777" w:rsidR="00B02A1B" w:rsidRPr="00AE3912" w:rsidRDefault="00B02A1B" w:rsidP="001A237B">
                                  <w:pPr>
                                    <w:jc w:val="center"/>
                                    <w:rPr>
                                      <w:b/>
                                      <w:bCs/>
                                      <w:color w:val="FF0000"/>
                                    </w:rPr>
                                  </w:pPr>
                                </w:p>
                              </w:tc>
                              <w:tc>
                                <w:tcPr>
                                  <w:tcW w:w="982" w:type="dxa"/>
                                  <w:shd w:val="clear" w:color="auto" w:fill="E7E6E6" w:themeFill="background2"/>
                                </w:tcPr>
                                <w:p w14:paraId="59DB70A5" w14:textId="77777777" w:rsidR="00B02A1B" w:rsidRPr="00AE3912" w:rsidRDefault="00B02A1B" w:rsidP="001A237B">
                                  <w:pPr>
                                    <w:jc w:val="center"/>
                                    <w:rPr>
                                      <w:b/>
                                      <w:bCs/>
                                      <w:color w:val="FF0000"/>
                                    </w:rPr>
                                  </w:pPr>
                                </w:p>
                              </w:tc>
                              <w:tc>
                                <w:tcPr>
                                  <w:tcW w:w="1164" w:type="dxa"/>
                                  <w:shd w:val="clear" w:color="auto" w:fill="E7E6E6" w:themeFill="background2"/>
                                </w:tcPr>
                                <w:p w14:paraId="527D4235" w14:textId="77777777" w:rsidR="00B02A1B" w:rsidRPr="00AE3912" w:rsidRDefault="00B02A1B" w:rsidP="001A237B">
                                  <w:pPr>
                                    <w:jc w:val="center"/>
                                    <w:rPr>
                                      <w:b/>
                                      <w:bCs/>
                                      <w:color w:val="FF0000"/>
                                    </w:rPr>
                                  </w:pPr>
                                </w:p>
                              </w:tc>
                            </w:tr>
                            <w:tr w:rsidR="00B02A1B" w:rsidRPr="00AE3912" w14:paraId="2F63B78D" w14:textId="77777777" w:rsidTr="00BB3035">
                              <w:tc>
                                <w:tcPr>
                                  <w:tcW w:w="1350" w:type="dxa"/>
                                  <w:vMerge w:val="restart"/>
                                </w:tcPr>
                                <w:p w14:paraId="03AABD35" w14:textId="77777777" w:rsidR="00B02A1B" w:rsidRDefault="00B02A1B" w:rsidP="009704C0">
                                  <w:pPr>
                                    <w:jc w:val="left"/>
                                    <w:rPr>
                                      <w:b/>
                                      <w:bCs/>
                                      <w:color w:val="0070C0"/>
                                    </w:rPr>
                                  </w:pPr>
                                  <w:r>
                                    <w:rPr>
                                      <w:b/>
                                      <w:bCs/>
                                      <w:color w:val="0070C0"/>
                                    </w:rPr>
                                    <w:t>Case “D”</w:t>
                                  </w:r>
                                </w:p>
                              </w:tc>
                              <w:tc>
                                <w:tcPr>
                                  <w:tcW w:w="1620" w:type="dxa"/>
                                  <w:vMerge w:val="restart"/>
                                  <w:vAlign w:val="center"/>
                                </w:tcPr>
                                <w:p w14:paraId="48293A40" w14:textId="77777777" w:rsidR="00B02A1B" w:rsidRPr="004879D8" w:rsidRDefault="00B02A1B" w:rsidP="009704C0">
                                  <w:pPr>
                                    <w:jc w:val="left"/>
                                    <w:rPr>
                                      <w:b/>
                                      <w:bCs/>
                                      <w:color w:val="0070C0"/>
                                    </w:rPr>
                                  </w:pPr>
                                  <w:r>
                                    <w:rPr>
                                      <w:b/>
                                      <w:bCs/>
                                      <w:color w:val="0070C0"/>
                                    </w:rPr>
                                    <w:t>7</w:t>
                                  </w:r>
                                </w:p>
                              </w:tc>
                              <w:tc>
                                <w:tcPr>
                                  <w:tcW w:w="1945" w:type="dxa"/>
                                  <w:vMerge w:val="restart"/>
                                  <w:vAlign w:val="center"/>
                                </w:tcPr>
                                <w:p w14:paraId="70AC723A" w14:textId="77777777" w:rsidR="00B02A1B" w:rsidRPr="004879D8" w:rsidRDefault="00B02A1B" w:rsidP="009704C0">
                                  <w:pPr>
                                    <w:jc w:val="left"/>
                                    <w:rPr>
                                      <w:b/>
                                      <w:bCs/>
                                      <w:color w:val="0070C0"/>
                                    </w:rPr>
                                  </w:pPr>
                                  <w:r>
                                    <w:rPr>
                                      <w:b/>
                                      <w:bCs/>
                                      <w:color w:val="0070C0"/>
                                    </w:rPr>
                                    <w:t>5</w:t>
                                  </w:r>
                                </w:p>
                              </w:tc>
                              <w:tc>
                                <w:tcPr>
                                  <w:tcW w:w="2547" w:type="dxa"/>
                                </w:tcPr>
                                <w:p w14:paraId="22A71821" w14:textId="77777777" w:rsidR="00B02A1B" w:rsidRPr="00803C3C" w:rsidRDefault="00B02A1B" w:rsidP="009704C0">
                                  <w:pPr>
                                    <w:jc w:val="left"/>
                                    <w:rPr>
                                      <w:color w:val="FF0000"/>
                                    </w:rPr>
                                  </w:pPr>
                                  <w:r w:rsidRPr="00803C3C">
                                    <w:rPr>
                                      <w:color w:val="FF0000"/>
                                    </w:rPr>
                                    <w:t>Period of Wave</w:t>
                                  </w:r>
                                </w:p>
                              </w:tc>
                              <w:tc>
                                <w:tcPr>
                                  <w:tcW w:w="789" w:type="dxa"/>
                                </w:tcPr>
                                <w:p w14:paraId="7F55639B" w14:textId="77777777" w:rsidR="00B02A1B" w:rsidRPr="00AE3912" w:rsidRDefault="00B02A1B" w:rsidP="009704C0">
                                  <w:pPr>
                                    <w:jc w:val="center"/>
                                    <w:rPr>
                                      <w:b/>
                                      <w:bCs/>
                                      <w:color w:val="FF0000"/>
                                    </w:rPr>
                                  </w:pPr>
                                </w:p>
                              </w:tc>
                              <w:tc>
                                <w:tcPr>
                                  <w:tcW w:w="982" w:type="dxa"/>
                                </w:tcPr>
                                <w:p w14:paraId="09DB254D" w14:textId="77777777" w:rsidR="00B02A1B" w:rsidRPr="00AE3912" w:rsidRDefault="00B02A1B" w:rsidP="009704C0">
                                  <w:pPr>
                                    <w:jc w:val="center"/>
                                    <w:rPr>
                                      <w:b/>
                                      <w:bCs/>
                                      <w:color w:val="FF0000"/>
                                    </w:rPr>
                                  </w:pPr>
                                </w:p>
                              </w:tc>
                              <w:tc>
                                <w:tcPr>
                                  <w:tcW w:w="1164" w:type="dxa"/>
                                </w:tcPr>
                                <w:p w14:paraId="3732B558" w14:textId="77777777" w:rsidR="00B02A1B" w:rsidRPr="00AE3912" w:rsidRDefault="00B02A1B" w:rsidP="009704C0">
                                  <w:pPr>
                                    <w:jc w:val="center"/>
                                    <w:rPr>
                                      <w:b/>
                                      <w:bCs/>
                                      <w:color w:val="FF0000"/>
                                    </w:rPr>
                                  </w:pPr>
                                </w:p>
                              </w:tc>
                            </w:tr>
                            <w:tr w:rsidR="00B02A1B" w:rsidRPr="00AE3912" w14:paraId="7AE6B074" w14:textId="77777777" w:rsidTr="00BB3035">
                              <w:tc>
                                <w:tcPr>
                                  <w:tcW w:w="1350" w:type="dxa"/>
                                  <w:vMerge/>
                                </w:tcPr>
                                <w:p w14:paraId="1F857A1C" w14:textId="77777777" w:rsidR="00B02A1B" w:rsidRPr="004879D8" w:rsidRDefault="00B02A1B" w:rsidP="009704C0">
                                  <w:pPr>
                                    <w:jc w:val="left"/>
                                    <w:rPr>
                                      <w:b/>
                                      <w:bCs/>
                                      <w:color w:val="0070C0"/>
                                    </w:rPr>
                                  </w:pPr>
                                </w:p>
                              </w:tc>
                              <w:tc>
                                <w:tcPr>
                                  <w:tcW w:w="1620" w:type="dxa"/>
                                  <w:vMerge/>
                                </w:tcPr>
                                <w:p w14:paraId="5EAA4E80" w14:textId="77777777" w:rsidR="00B02A1B" w:rsidRPr="004879D8" w:rsidRDefault="00B02A1B" w:rsidP="009704C0">
                                  <w:pPr>
                                    <w:jc w:val="left"/>
                                    <w:rPr>
                                      <w:b/>
                                      <w:bCs/>
                                      <w:color w:val="0070C0"/>
                                    </w:rPr>
                                  </w:pPr>
                                </w:p>
                              </w:tc>
                              <w:tc>
                                <w:tcPr>
                                  <w:tcW w:w="1945" w:type="dxa"/>
                                  <w:vMerge/>
                                </w:tcPr>
                                <w:p w14:paraId="46926588" w14:textId="77777777" w:rsidR="00B02A1B" w:rsidRPr="004879D8" w:rsidRDefault="00B02A1B" w:rsidP="009704C0">
                                  <w:pPr>
                                    <w:jc w:val="left"/>
                                    <w:rPr>
                                      <w:b/>
                                      <w:bCs/>
                                      <w:color w:val="0070C0"/>
                                    </w:rPr>
                                  </w:pPr>
                                </w:p>
                              </w:tc>
                              <w:tc>
                                <w:tcPr>
                                  <w:tcW w:w="2547" w:type="dxa"/>
                                </w:tcPr>
                                <w:p w14:paraId="794DF4DC" w14:textId="77777777" w:rsidR="00B02A1B" w:rsidRPr="00803C3C" w:rsidRDefault="00B02A1B" w:rsidP="009704C0">
                                  <w:pPr>
                                    <w:jc w:val="left"/>
                                    <w:rPr>
                                      <w:color w:val="FF0000"/>
                                    </w:rPr>
                                  </w:pPr>
                                  <w:r w:rsidRPr="00803C3C">
                                    <w:rPr>
                                      <w:color w:val="FF0000"/>
                                    </w:rPr>
                                    <w:t>Time between point</w:t>
                                  </w:r>
                                  <w:r>
                                    <w:rPr>
                                      <w:color w:val="FF0000"/>
                                    </w:rPr>
                                    <w:t>s</w:t>
                                  </w:r>
                                </w:p>
                              </w:tc>
                              <w:tc>
                                <w:tcPr>
                                  <w:tcW w:w="789" w:type="dxa"/>
                                </w:tcPr>
                                <w:p w14:paraId="3EB78FB0" w14:textId="77777777" w:rsidR="00B02A1B" w:rsidRPr="00AE3912" w:rsidRDefault="00B02A1B" w:rsidP="009704C0">
                                  <w:pPr>
                                    <w:jc w:val="center"/>
                                    <w:rPr>
                                      <w:b/>
                                      <w:bCs/>
                                      <w:color w:val="FF0000"/>
                                    </w:rPr>
                                  </w:pPr>
                                </w:p>
                              </w:tc>
                              <w:tc>
                                <w:tcPr>
                                  <w:tcW w:w="982" w:type="dxa"/>
                                </w:tcPr>
                                <w:p w14:paraId="23101ED8" w14:textId="77777777" w:rsidR="00B02A1B" w:rsidRPr="00AE3912" w:rsidRDefault="00B02A1B" w:rsidP="009704C0">
                                  <w:pPr>
                                    <w:jc w:val="center"/>
                                    <w:rPr>
                                      <w:b/>
                                      <w:bCs/>
                                      <w:color w:val="FF0000"/>
                                    </w:rPr>
                                  </w:pPr>
                                </w:p>
                              </w:tc>
                              <w:tc>
                                <w:tcPr>
                                  <w:tcW w:w="1164" w:type="dxa"/>
                                </w:tcPr>
                                <w:p w14:paraId="3C7BF805" w14:textId="77777777" w:rsidR="00B02A1B" w:rsidRPr="00AE3912" w:rsidRDefault="00B02A1B" w:rsidP="009704C0">
                                  <w:pPr>
                                    <w:jc w:val="center"/>
                                    <w:rPr>
                                      <w:b/>
                                      <w:bCs/>
                                      <w:color w:val="FF0000"/>
                                    </w:rPr>
                                  </w:pPr>
                                </w:p>
                              </w:tc>
                            </w:tr>
                          </w:tbl>
                          <w:p w14:paraId="7F0C4DC5" w14:textId="77777777" w:rsidR="00B02A1B" w:rsidRDefault="00B02A1B" w:rsidP="00B02A1B">
                            <w:pPr>
                              <w:jc w:val="left"/>
                            </w:pPr>
                          </w:p>
                          <w:p w14:paraId="4B2EF956" w14:textId="3E02BAB5" w:rsidR="00080366" w:rsidRDefault="00080366" w:rsidP="00080366">
                            <w:pPr>
                              <w:ind w:left="1440" w:hanging="720"/>
                              <w:jc w:val="left"/>
                            </w:pPr>
                            <w:r>
                              <w:rPr>
                                <w:b/>
                                <w:bCs/>
                              </w:rPr>
                              <w:t>Q</w:t>
                            </w:r>
                            <w:r>
                              <w:rPr>
                                <w:b/>
                                <w:bCs/>
                              </w:rPr>
                              <w:t>6</w:t>
                            </w:r>
                            <w:r>
                              <w:tab/>
                            </w:r>
                            <w:r>
                              <w:t>Are the results predictable and correlated with</w:t>
                            </w:r>
                            <w:proofErr w:type="spellStart"/>
                            <w:r>
                              <w:t xml:space="preserve"> </w:t>
                            </w:r>
                            <w:proofErr w:type="spellEnd"/>
                            <w:r>
                              <w:t>the timer?  What would the FREQUENCY be</w:t>
                            </w:r>
                            <w:r w:rsidR="009509D9">
                              <w:t xml:space="preserve"> with 1000 pts/cycle if the Timer2 had:  </w:t>
                            </w:r>
                            <w:proofErr w:type="spellStart"/>
                            <w:r w:rsidR="009509D9">
                              <w:t>Prescaler</w:t>
                            </w:r>
                            <w:proofErr w:type="spellEnd"/>
                            <w:r w:rsidR="009509D9">
                              <w:t xml:space="preserve">=799, </w:t>
                            </w:r>
                            <w:proofErr w:type="spellStart"/>
                            <w:r w:rsidR="009509D9">
                              <w:t>Counter_Period</w:t>
                            </w:r>
                            <w:proofErr w:type="spellEnd"/>
                            <w:r w:rsidR="009509D9">
                              <w:t>=100?</w:t>
                            </w:r>
                          </w:p>
                          <w:p w14:paraId="452F5358" w14:textId="77777777" w:rsidR="009509D9" w:rsidRDefault="009509D9" w:rsidP="00080366">
                            <w:pPr>
                              <w:ind w:left="1440" w:hanging="720"/>
                              <w:jc w:val="left"/>
                            </w:pPr>
                          </w:p>
                          <w:p w14:paraId="61D4AEA8" w14:textId="77777777" w:rsidR="009509D9" w:rsidRDefault="009509D9" w:rsidP="009509D9">
                            <w:pPr>
                              <w:ind w:left="720"/>
                              <w:rPr>
                                <w:color w:val="FF0000"/>
                              </w:rPr>
                            </w:pPr>
                            <w:r>
                              <w:rPr>
                                <w:color w:val="FF0000"/>
                              </w:rPr>
                              <w:t>________________________________________________________________</w:t>
                            </w:r>
                          </w:p>
                          <w:p w14:paraId="318BF8CD" w14:textId="77777777" w:rsidR="009509D9" w:rsidRPr="00DE3EBA" w:rsidRDefault="009509D9" w:rsidP="00080366">
                            <w:pPr>
                              <w:ind w:left="1440" w:hanging="72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82E9B" id="Text Box 658619250" o:spid="_x0000_s1028" type="#_x0000_t202" style="position:absolute;left:0;text-align:left;margin-left:0;margin-top:3.8pt;width:535.2pt;height:344.65pt;z-index:251695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" strokecolor="red">
                <v:textbox>
                  <w:txbxContent>
                    <w:p w14:paraId="570CEDEE" w14:textId="5EDE8636" w:rsidR="00B02A1B" w:rsidRDefault="00B02A1B" w:rsidP="00080366">
                      <w:pPr>
                        <w:pStyle w:val="Heading2"/>
                        <w:ind w:left="360"/>
                        <w:jc w:val="left"/>
                      </w:pPr>
                      <w:r>
                        <w:t>Part 1.</w:t>
                      </w:r>
                      <w:r w:rsidR="00080366">
                        <w:t>3</w:t>
                      </w:r>
                      <w:r>
                        <w:tab/>
                      </w:r>
                      <w:r w:rsidR="00080366">
                        <w:t>3</w:t>
                      </w:r>
                      <w:r>
                        <w:t xml:space="preserve"> Pts.</w:t>
                      </w:r>
                      <w:r w:rsidR="00080366">
                        <w:br/>
                      </w:r>
                    </w:p>
                    <w:p w14:paraId="2610AE63" w14:textId="5DFBBB95" w:rsidR="00B02A1B" w:rsidRDefault="00B02A1B" w:rsidP="00B02A1B">
                      <w:pPr>
                        <w:ind w:left="1440" w:hanging="720"/>
                        <w:jc w:val="left"/>
                      </w:pPr>
                      <w:r>
                        <w:rPr>
                          <w:b/>
                          <w:bCs/>
                        </w:rPr>
                        <w:t>Q</w:t>
                      </w:r>
                      <w:r w:rsidR="00080366">
                        <w:rPr>
                          <w:b/>
                          <w:bCs/>
                        </w:rPr>
                        <w:t>5</w:t>
                      </w:r>
                      <w:r>
                        <w:tab/>
                        <w:t>Adjust Timer2, recompile each time, and measure to fill in the table.  If the system ‘breaks’</w:t>
                      </w:r>
                      <w:r>
                        <w:br/>
                        <w:t>put “breaks” in the box.</w:t>
                      </w:r>
                    </w:p>
                    <w:p w14:paraId="68FEC728" w14:textId="77777777" w:rsidR="00B02A1B" w:rsidRDefault="00B02A1B" w:rsidP="00B02A1B">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02A1B" w:rsidRPr="00AE3912" w14:paraId="6F4DDA30" w14:textId="77777777" w:rsidTr="00BB3035">
                        <w:tc>
                          <w:tcPr>
                            <w:tcW w:w="4915" w:type="dxa"/>
                            <w:gridSpan w:val="3"/>
                          </w:tcPr>
                          <w:p w14:paraId="112B3668" w14:textId="77777777" w:rsidR="00B02A1B" w:rsidRPr="00AE3912" w:rsidRDefault="00B02A1B" w:rsidP="00803C3C">
                            <w:pPr>
                              <w:jc w:val="center"/>
                              <w:rPr>
                                <w:b/>
                                <w:bCs/>
                              </w:rPr>
                            </w:pPr>
                            <w:r w:rsidRPr="004879D8">
                              <w:rPr>
                                <w:b/>
                                <w:bCs/>
                                <w:color w:val="0070C0"/>
                              </w:rPr>
                              <w:t>Timer2 Triggering</w:t>
                            </w:r>
                          </w:p>
                        </w:tc>
                        <w:tc>
                          <w:tcPr>
                            <w:tcW w:w="2547" w:type="dxa"/>
                            <w:vMerge w:val="restart"/>
                            <w:vAlign w:val="center"/>
                          </w:tcPr>
                          <w:p w14:paraId="41D2E456" w14:textId="77777777" w:rsidR="00B02A1B" w:rsidRPr="00AE3912" w:rsidRDefault="00B02A1B"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528E85B1" w14:textId="77777777" w:rsidR="00B02A1B" w:rsidRPr="00AE3912" w:rsidRDefault="00B02A1B" w:rsidP="00D3368E">
                            <w:pPr>
                              <w:jc w:val="center"/>
                              <w:rPr>
                                <w:b/>
                                <w:bCs/>
                              </w:rPr>
                            </w:pPr>
                            <w:r w:rsidRPr="00AE3912">
                              <w:rPr>
                                <w:b/>
                                <w:bCs/>
                              </w:rPr>
                              <w:t>10</w:t>
                            </w:r>
                          </w:p>
                        </w:tc>
                        <w:tc>
                          <w:tcPr>
                            <w:tcW w:w="982" w:type="dxa"/>
                            <w:vMerge w:val="restart"/>
                            <w:vAlign w:val="center"/>
                          </w:tcPr>
                          <w:p w14:paraId="40ABB7F5" w14:textId="77777777" w:rsidR="00B02A1B" w:rsidRPr="00AE3912" w:rsidRDefault="00B02A1B" w:rsidP="00D3368E">
                            <w:pPr>
                              <w:jc w:val="center"/>
                              <w:rPr>
                                <w:b/>
                                <w:bCs/>
                              </w:rPr>
                            </w:pPr>
                            <w:r w:rsidRPr="00AE3912">
                              <w:rPr>
                                <w:b/>
                                <w:bCs/>
                              </w:rPr>
                              <w:t>100</w:t>
                            </w:r>
                          </w:p>
                        </w:tc>
                        <w:tc>
                          <w:tcPr>
                            <w:tcW w:w="1164" w:type="dxa"/>
                            <w:vMerge w:val="restart"/>
                            <w:vAlign w:val="center"/>
                          </w:tcPr>
                          <w:p w14:paraId="16BD17FC" w14:textId="77777777" w:rsidR="00B02A1B" w:rsidRPr="00AE3912" w:rsidRDefault="00B02A1B" w:rsidP="00D3368E">
                            <w:pPr>
                              <w:jc w:val="center"/>
                              <w:rPr>
                                <w:b/>
                                <w:bCs/>
                              </w:rPr>
                            </w:pPr>
                            <w:r w:rsidRPr="00AE3912">
                              <w:rPr>
                                <w:b/>
                                <w:bCs/>
                              </w:rPr>
                              <w:t>1000</w:t>
                            </w:r>
                          </w:p>
                        </w:tc>
                      </w:tr>
                      <w:tr w:rsidR="00B02A1B" w:rsidRPr="00AE3912" w14:paraId="3D2B310E" w14:textId="77777777" w:rsidTr="00BB3035">
                        <w:tc>
                          <w:tcPr>
                            <w:tcW w:w="1350" w:type="dxa"/>
                          </w:tcPr>
                          <w:p w14:paraId="18B853C2" w14:textId="77777777" w:rsidR="00B02A1B" w:rsidRPr="004879D8" w:rsidRDefault="00B02A1B" w:rsidP="00803C3C">
                            <w:pPr>
                              <w:jc w:val="left"/>
                              <w:rPr>
                                <w:b/>
                                <w:bCs/>
                                <w:color w:val="0070C0"/>
                              </w:rPr>
                            </w:pPr>
                          </w:p>
                        </w:tc>
                        <w:tc>
                          <w:tcPr>
                            <w:tcW w:w="1620" w:type="dxa"/>
                          </w:tcPr>
                          <w:p w14:paraId="7271F7BD" w14:textId="77777777" w:rsidR="00B02A1B" w:rsidRPr="004879D8" w:rsidRDefault="00B02A1B" w:rsidP="00803C3C">
                            <w:pPr>
                              <w:jc w:val="left"/>
                              <w:rPr>
                                <w:b/>
                                <w:bCs/>
                                <w:color w:val="0070C0"/>
                              </w:rPr>
                            </w:pPr>
                            <w:proofErr w:type="spellStart"/>
                            <w:r w:rsidRPr="004879D8">
                              <w:rPr>
                                <w:b/>
                                <w:bCs/>
                                <w:color w:val="0070C0"/>
                              </w:rPr>
                              <w:t>Prescaler</w:t>
                            </w:r>
                            <w:proofErr w:type="spellEnd"/>
                          </w:p>
                        </w:tc>
                        <w:tc>
                          <w:tcPr>
                            <w:tcW w:w="1945" w:type="dxa"/>
                          </w:tcPr>
                          <w:p w14:paraId="193A0BB1" w14:textId="77777777" w:rsidR="00B02A1B" w:rsidRPr="004879D8" w:rsidRDefault="00B02A1B" w:rsidP="00803C3C">
                            <w:pPr>
                              <w:jc w:val="left"/>
                              <w:rPr>
                                <w:b/>
                                <w:bCs/>
                                <w:color w:val="0070C0"/>
                              </w:rPr>
                            </w:pPr>
                            <w:r w:rsidRPr="004879D8">
                              <w:rPr>
                                <w:b/>
                                <w:bCs/>
                                <w:color w:val="0070C0"/>
                              </w:rPr>
                              <w:t>Counter Period</w:t>
                            </w:r>
                          </w:p>
                        </w:tc>
                        <w:tc>
                          <w:tcPr>
                            <w:tcW w:w="2547" w:type="dxa"/>
                            <w:vMerge/>
                          </w:tcPr>
                          <w:p w14:paraId="62DF4CDB" w14:textId="77777777" w:rsidR="00B02A1B" w:rsidRPr="00803C3C" w:rsidRDefault="00B02A1B" w:rsidP="00803C3C">
                            <w:pPr>
                              <w:jc w:val="left"/>
                              <w:rPr>
                                <w:color w:val="FF0000"/>
                              </w:rPr>
                            </w:pPr>
                          </w:p>
                        </w:tc>
                        <w:tc>
                          <w:tcPr>
                            <w:tcW w:w="789" w:type="dxa"/>
                            <w:vMerge/>
                          </w:tcPr>
                          <w:p w14:paraId="2B94594F" w14:textId="77777777" w:rsidR="00B02A1B" w:rsidRPr="00AE3912" w:rsidRDefault="00B02A1B" w:rsidP="00803C3C">
                            <w:pPr>
                              <w:jc w:val="center"/>
                              <w:rPr>
                                <w:b/>
                                <w:bCs/>
                                <w:color w:val="FF0000"/>
                              </w:rPr>
                            </w:pPr>
                          </w:p>
                        </w:tc>
                        <w:tc>
                          <w:tcPr>
                            <w:tcW w:w="982" w:type="dxa"/>
                            <w:vMerge/>
                          </w:tcPr>
                          <w:p w14:paraId="7532E6D1" w14:textId="77777777" w:rsidR="00B02A1B" w:rsidRPr="00AE3912" w:rsidRDefault="00B02A1B" w:rsidP="00803C3C">
                            <w:pPr>
                              <w:jc w:val="center"/>
                              <w:rPr>
                                <w:b/>
                                <w:bCs/>
                                <w:color w:val="FF0000"/>
                              </w:rPr>
                            </w:pPr>
                          </w:p>
                        </w:tc>
                        <w:tc>
                          <w:tcPr>
                            <w:tcW w:w="1164" w:type="dxa"/>
                            <w:vMerge/>
                          </w:tcPr>
                          <w:p w14:paraId="3CCDC5D4" w14:textId="77777777" w:rsidR="00B02A1B" w:rsidRPr="00AE3912" w:rsidRDefault="00B02A1B" w:rsidP="00803C3C">
                            <w:pPr>
                              <w:jc w:val="center"/>
                              <w:rPr>
                                <w:b/>
                                <w:bCs/>
                                <w:color w:val="FF0000"/>
                              </w:rPr>
                            </w:pPr>
                          </w:p>
                        </w:tc>
                      </w:tr>
                      <w:tr w:rsidR="00B02A1B" w:rsidRPr="00AE3912" w14:paraId="048601ED" w14:textId="77777777" w:rsidTr="00BB3035">
                        <w:tc>
                          <w:tcPr>
                            <w:tcW w:w="1350" w:type="dxa"/>
                            <w:vMerge w:val="restart"/>
                            <w:shd w:val="clear" w:color="auto" w:fill="E7E6E6" w:themeFill="background2"/>
                          </w:tcPr>
                          <w:p w14:paraId="3D05B429" w14:textId="77777777" w:rsidR="00B02A1B" w:rsidRPr="004879D8" w:rsidRDefault="00B02A1B" w:rsidP="00803C3C">
                            <w:pPr>
                              <w:jc w:val="left"/>
                              <w:rPr>
                                <w:b/>
                                <w:bCs/>
                                <w:color w:val="0070C0"/>
                              </w:rPr>
                            </w:pPr>
                            <w:r>
                              <w:rPr>
                                <w:b/>
                                <w:bCs/>
                                <w:color w:val="0070C0"/>
                              </w:rPr>
                              <w:t>Case “A”</w:t>
                            </w:r>
                          </w:p>
                        </w:tc>
                        <w:tc>
                          <w:tcPr>
                            <w:tcW w:w="1620" w:type="dxa"/>
                            <w:vMerge w:val="restart"/>
                            <w:shd w:val="clear" w:color="auto" w:fill="E7E6E6" w:themeFill="background2"/>
                            <w:vAlign w:val="center"/>
                          </w:tcPr>
                          <w:p w14:paraId="1EDD6D13" w14:textId="77777777" w:rsidR="00B02A1B" w:rsidRPr="004879D8" w:rsidRDefault="00B02A1B"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2FAE4620" w14:textId="77777777" w:rsidR="00B02A1B" w:rsidRPr="004879D8" w:rsidRDefault="00B02A1B" w:rsidP="00803C3C">
                            <w:pPr>
                              <w:jc w:val="left"/>
                              <w:rPr>
                                <w:b/>
                                <w:bCs/>
                                <w:color w:val="0070C0"/>
                              </w:rPr>
                            </w:pPr>
                            <w:r w:rsidRPr="004879D8">
                              <w:rPr>
                                <w:b/>
                                <w:bCs/>
                                <w:color w:val="0070C0"/>
                              </w:rPr>
                              <w:t>10000</w:t>
                            </w:r>
                          </w:p>
                        </w:tc>
                        <w:tc>
                          <w:tcPr>
                            <w:tcW w:w="2547" w:type="dxa"/>
                            <w:shd w:val="clear" w:color="auto" w:fill="E7E6E6" w:themeFill="background2"/>
                          </w:tcPr>
                          <w:p w14:paraId="4BC4F365" w14:textId="77777777" w:rsidR="00B02A1B" w:rsidRPr="00AE3912" w:rsidRDefault="00B02A1B" w:rsidP="00803C3C">
                            <w:pPr>
                              <w:jc w:val="left"/>
                              <w:rPr>
                                <w:b/>
                                <w:bCs/>
                                <w:color w:val="FF0000"/>
                              </w:rPr>
                            </w:pPr>
                            <w:r w:rsidRPr="00803C3C">
                              <w:rPr>
                                <w:color w:val="FF0000"/>
                              </w:rPr>
                              <w:t>Period of Wave</w:t>
                            </w:r>
                          </w:p>
                        </w:tc>
                        <w:tc>
                          <w:tcPr>
                            <w:tcW w:w="789" w:type="dxa"/>
                            <w:shd w:val="clear" w:color="auto" w:fill="E7E6E6" w:themeFill="background2"/>
                          </w:tcPr>
                          <w:p w14:paraId="5DBA4541" w14:textId="77777777" w:rsidR="00B02A1B" w:rsidRPr="00AE3912" w:rsidRDefault="00B02A1B" w:rsidP="00803C3C">
                            <w:pPr>
                              <w:jc w:val="center"/>
                              <w:rPr>
                                <w:b/>
                                <w:bCs/>
                                <w:color w:val="FF0000"/>
                              </w:rPr>
                            </w:pPr>
                          </w:p>
                        </w:tc>
                        <w:tc>
                          <w:tcPr>
                            <w:tcW w:w="982" w:type="dxa"/>
                            <w:shd w:val="clear" w:color="auto" w:fill="E7E6E6" w:themeFill="background2"/>
                          </w:tcPr>
                          <w:p w14:paraId="4DFFA71A" w14:textId="77777777" w:rsidR="00B02A1B" w:rsidRPr="00AE3912" w:rsidRDefault="00B02A1B" w:rsidP="00803C3C">
                            <w:pPr>
                              <w:jc w:val="center"/>
                              <w:rPr>
                                <w:b/>
                                <w:bCs/>
                                <w:color w:val="FF0000"/>
                              </w:rPr>
                            </w:pPr>
                          </w:p>
                        </w:tc>
                        <w:tc>
                          <w:tcPr>
                            <w:tcW w:w="1164" w:type="dxa"/>
                            <w:shd w:val="clear" w:color="auto" w:fill="E7E6E6" w:themeFill="background2"/>
                          </w:tcPr>
                          <w:p w14:paraId="63BA7E23" w14:textId="77777777" w:rsidR="00B02A1B" w:rsidRPr="00AE3912" w:rsidRDefault="00B02A1B" w:rsidP="00803C3C">
                            <w:pPr>
                              <w:jc w:val="center"/>
                              <w:rPr>
                                <w:b/>
                                <w:bCs/>
                                <w:color w:val="FF0000"/>
                              </w:rPr>
                            </w:pPr>
                          </w:p>
                        </w:tc>
                      </w:tr>
                      <w:tr w:rsidR="00B02A1B" w:rsidRPr="00AE3912" w14:paraId="36A93C4E" w14:textId="77777777" w:rsidTr="00BB3035">
                        <w:tc>
                          <w:tcPr>
                            <w:tcW w:w="1350" w:type="dxa"/>
                            <w:vMerge/>
                            <w:shd w:val="clear" w:color="auto" w:fill="E7E6E6" w:themeFill="background2"/>
                          </w:tcPr>
                          <w:p w14:paraId="24048238" w14:textId="77777777" w:rsidR="00B02A1B" w:rsidRPr="004879D8" w:rsidRDefault="00B02A1B" w:rsidP="00803C3C">
                            <w:pPr>
                              <w:jc w:val="left"/>
                              <w:rPr>
                                <w:b/>
                                <w:bCs/>
                                <w:color w:val="0070C0"/>
                              </w:rPr>
                            </w:pPr>
                          </w:p>
                        </w:tc>
                        <w:tc>
                          <w:tcPr>
                            <w:tcW w:w="1620" w:type="dxa"/>
                            <w:vMerge/>
                            <w:shd w:val="clear" w:color="auto" w:fill="E7E6E6" w:themeFill="background2"/>
                            <w:vAlign w:val="center"/>
                          </w:tcPr>
                          <w:p w14:paraId="5C045CC2" w14:textId="77777777" w:rsidR="00B02A1B" w:rsidRPr="004879D8" w:rsidRDefault="00B02A1B" w:rsidP="00803C3C">
                            <w:pPr>
                              <w:jc w:val="left"/>
                              <w:rPr>
                                <w:b/>
                                <w:bCs/>
                                <w:color w:val="0070C0"/>
                              </w:rPr>
                            </w:pPr>
                          </w:p>
                        </w:tc>
                        <w:tc>
                          <w:tcPr>
                            <w:tcW w:w="1945" w:type="dxa"/>
                            <w:vMerge/>
                            <w:shd w:val="clear" w:color="auto" w:fill="E7E6E6" w:themeFill="background2"/>
                            <w:vAlign w:val="center"/>
                          </w:tcPr>
                          <w:p w14:paraId="2E676415" w14:textId="77777777" w:rsidR="00B02A1B" w:rsidRPr="004879D8" w:rsidRDefault="00B02A1B" w:rsidP="00803C3C">
                            <w:pPr>
                              <w:jc w:val="left"/>
                              <w:rPr>
                                <w:b/>
                                <w:bCs/>
                                <w:color w:val="0070C0"/>
                              </w:rPr>
                            </w:pPr>
                          </w:p>
                        </w:tc>
                        <w:tc>
                          <w:tcPr>
                            <w:tcW w:w="2547" w:type="dxa"/>
                            <w:shd w:val="clear" w:color="auto" w:fill="E7E6E6" w:themeFill="background2"/>
                          </w:tcPr>
                          <w:p w14:paraId="4F7738CB" w14:textId="77777777" w:rsidR="00B02A1B" w:rsidRPr="00AE3912" w:rsidRDefault="00B02A1B"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2BCAA24F" w14:textId="77777777" w:rsidR="00B02A1B" w:rsidRPr="00AE3912" w:rsidRDefault="00B02A1B" w:rsidP="00803C3C">
                            <w:pPr>
                              <w:jc w:val="center"/>
                              <w:rPr>
                                <w:b/>
                                <w:bCs/>
                                <w:color w:val="FF0000"/>
                              </w:rPr>
                            </w:pPr>
                          </w:p>
                        </w:tc>
                        <w:tc>
                          <w:tcPr>
                            <w:tcW w:w="982" w:type="dxa"/>
                            <w:shd w:val="clear" w:color="auto" w:fill="E7E6E6" w:themeFill="background2"/>
                          </w:tcPr>
                          <w:p w14:paraId="17C16D05" w14:textId="77777777" w:rsidR="00B02A1B" w:rsidRPr="00AE3912" w:rsidRDefault="00B02A1B" w:rsidP="00803C3C">
                            <w:pPr>
                              <w:jc w:val="center"/>
                              <w:rPr>
                                <w:b/>
                                <w:bCs/>
                                <w:color w:val="FF0000"/>
                              </w:rPr>
                            </w:pPr>
                          </w:p>
                        </w:tc>
                        <w:tc>
                          <w:tcPr>
                            <w:tcW w:w="1164" w:type="dxa"/>
                            <w:shd w:val="clear" w:color="auto" w:fill="E7E6E6" w:themeFill="background2"/>
                          </w:tcPr>
                          <w:p w14:paraId="728014C2" w14:textId="77777777" w:rsidR="00B02A1B" w:rsidRPr="00AE3912" w:rsidRDefault="00B02A1B" w:rsidP="00803C3C">
                            <w:pPr>
                              <w:jc w:val="center"/>
                              <w:rPr>
                                <w:b/>
                                <w:bCs/>
                                <w:color w:val="FF0000"/>
                              </w:rPr>
                            </w:pPr>
                          </w:p>
                        </w:tc>
                      </w:tr>
                      <w:tr w:rsidR="00B02A1B" w:rsidRPr="00AE3912" w14:paraId="2F7ECBF1" w14:textId="77777777" w:rsidTr="00BB3035">
                        <w:tc>
                          <w:tcPr>
                            <w:tcW w:w="1350" w:type="dxa"/>
                            <w:vMerge w:val="restart"/>
                          </w:tcPr>
                          <w:p w14:paraId="157B507C" w14:textId="77777777" w:rsidR="00B02A1B" w:rsidRPr="004879D8" w:rsidRDefault="00B02A1B" w:rsidP="00803C3C">
                            <w:pPr>
                              <w:jc w:val="left"/>
                              <w:rPr>
                                <w:b/>
                                <w:bCs/>
                                <w:color w:val="0070C0"/>
                              </w:rPr>
                            </w:pPr>
                            <w:r>
                              <w:rPr>
                                <w:b/>
                                <w:bCs/>
                                <w:color w:val="0070C0"/>
                              </w:rPr>
                              <w:t>Case “B”</w:t>
                            </w:r>
                          </w:p>
                        </w:tc>
                        <w:tc>
                          <w:tcPr>
                            <w:tcW w:w="1620" w:type="dxa"/>
                            <w:vMerge w:val="restart"/>
                            <w:vAlign w:val="center"/>
                          </w:tcPr>
                          <w:p w14:paraId="36CB57D9" w14:textId="77777777" w:rsidR="00B02A1B" w:rsidRPr="004879D8" w:rsidRDefault="00B02A1B" w:rsidP="00803C3C">
                            <w:pPr>
                              <w:jc w:val="left"/>
                              <w:rPr>
                                <w:b/>
                                <w:bCs/>
                                <w:color w:val="0070C0"/>
                              </w:rPr>
                            </w:pPr>
                            <w:r w:rsidRPr="004879D8">
                              <w:rPr>
                                <w:b/>
                                <w:bCs/>
                                <w:color w:val="0070C0"/>
                              </w:rPr>
                              <w:t>79</w:t>
                            </w:r>
                          </w:p>
                        </w:tc>
                        <w:tc>
                          <w:tcPr>
                            <w:tcW w:w="1945" w:type="dxa"/>
                            <w:vMerge w:val="restart"/>
                            <w:vAlign w:val="center"/>
                          </w:tcPr>
                          <w:p w14:paraId="31F5FF84" w14:textId="77777777" w:rsidR="00B02A1B" w:rsidRPr="004879D8" w:rsidRDefault="00B02A1B" w:rsidP="00803C3C">
                            <w:pPr>
                              <w:jc w:val="left"/>
                              <w:rPr>
                                <w:b/>
                                <w:bCs/>
                                <w:color w:val="0070C0"/>
                              </w:rPr>
                            </w:pPr>
                            <w:r w:rsidRPr="004879D8">
                              <w:rPr>
                                <w:b/>
                                <w:bCs/>
                                <w:color w:val="0070C0"/>
                              </w:rPr>
                              <w:t>1</w:t>
                            </w:r>
                          </w:p>
                        </w:tc>
                        <w:tc>
                          <w:tcPr>
                            <w:tcW w:w="2547" w:type="dxa"/>
                          </w:tcPr>
                          <w:p w14:paraId="45584312" w14:textId="77777777" w:rsidR="00B02A1B" w:rsidRPr="00803C3C" w:rsidRDefault="00B02A1B" w:rsidP="00803C3C">
                            <w:pPr>
                              <w:jc w:val="left"/>
                              <w:rPr>
                                <w:color w:val="FF0000"/>
                              </w:rPr>
                            </w:pPr>
                            <w:r w:rsidRPr="00803C3C">
                              <w:rPr>
                                <w:color w:val="FF0000"/>
                              </w:rPr>
                              <w:t>Period of Wave</w:t>
                            </w:r>
                          </w:p>
                        </w:tc>
                        <w:tc>
                          <w:tcPr>
                            <w:tcW w:w="789" w:type="dxa"/>
                          </w:tcPr>
                          <w:p w14:paraId="6611D464" w14:textId="77777777" w:rsidR="00B02A1B" w:rsidRPr="00AE3912" w:rsidRDefault="00B02A1B" w:rsidP="00803C3C">
                            <w:pPr>
                              <w:jc w:val="center"/>
                              <w:rPr>
                                <w:b/>
                                <w:bCs/>
                                <w:color w:val="FF0000"/>
                              </w:rPr>
                            </w:pPr>
                          </w:p>
                        </w:tc>
                        <w:tc>
                          <w:tcPr>
                            <w:tcW w:w="982" w:type="dxa"/>
                          </w:tcPr>
                          <w:p w14:paraId="550DEBC6" w14:textId="77777777" w:rsidR="00B02A1B" w:rsidRPr="00AE3912" w:rsidRDefault="00B02A1B" w:rsidP="00803C3C">
                            <w:pPr>
                              <w:jc w:val="center"/>
                              <w:rPr>
                                <w:b/>
                                <w:bCs/>
                                <w:color w:val="FF0000"/>
                              </w:rPr>
                            </w:pPr>
                          </w:p>
                        </w:tc>
                        <w:tc>
                          <w:tcPr>
                            <w:tcW w:w="1164" w:type="dxa"/>
                          </w:tcPr>
                          <w:p w14:paraId="121AF6E8" w14:textId="77777777" w:rsidR="00B02A1B" w:rsidRPr="00AE3912" w:rsidRDefault="00B02A1B" w:rsidP="00803C3C">
                            <w:pPr>
                              <w:jc w:val="center"/>
                              <w:rPr>
                                <w:b/>
                                <w:bCs/>
                                <w:color w:val="FF0000"/>
                              </w:rPr>
                            </w:pPr>
                          </w:p>
                        </w:tc>
                      </w:tr>
                      <w:tr w:rsidR="00B02A1B" w:rsidRPr="00AE3912" w14:paraId="28190BA9" w14:textId="77777777" w:rsidTr="00BB3035">
                        <w:tc>
                          <w:tcPr>
                            <w:tcW w:w="1350" w:type="dxa"/>
                            <w:vMerge/>
                          </w:tcPr>
                          <w:p w14:paraId="2E62B617" w14:textId="77777777" w:rsidR="00B02A1B" w:rsidRPr="004879D8" w:rsidRDefault="00B02A1B" w:rsidP="00803C3C">
                            <w:pPr>
                              <w:jc w:val="left"/>
                              <w:rPr>
                                <w:b/>
                                <w:bCs/>
                                <w:color w:val="0070C0"/>
                              </w:rPr>
                            </w:pPr>
                          </w:p>
                        </w:tc>
                        <w:tc>
                          <w:tcPr>
                            <w:tcW w:w="1620" w:type="dxa"/>
                            <w:vMerge/>
                            <w:vAlign w:val="center"/>
                          </w:tcPr>
                          <w:p w14:paraId="1BF06C85" w14:textId="77777777" w:rsidR="00B02A1B" w:rsidRPr="004879D8" w:rsidRDefault="00B02A1B" w:rsidP="00803C3C">
                            <w:pPr>
                              <w:jc w:val="left"/>
                              <w:rPr>
                                <w:b/>
                                <w:bCs/>
                                <w:color w:val="0070C0"/>
                              </w:rPr>
                            </w:pPr>
                          </w:p>
                        </w:tc>
                        <w:tc>
                          <w:tcPr>
                            <w:tcW w:w="1945" w:type="dxa"/>
                            <w:vMerge/>
                            <w:vAlign w:val="center"/>
                          </w:tcPr>
                          <w:p w14:paraId="717FEDD3" w14:textId="77777777" w:rsidR="00B02A1B" w:rsidRPr="004879D8" w:rsidRDefault="00B02A1B" w:rsidP="00803C3C">
                            <w:pPr>
                              <w:jc w:val="left"/>
                              <w:rPr>
                                <w:b/>
                                <w:bCs/>
                                <w:color w:val="0070C0"/>
                              </w:rPr>
                            </w:pPr>
                          </w:p>
                        </w:tc>
                        <w:tc>
                          <w:tcPr>
                            <w:tcW w:w="2547" w:type="dxa"/>
                          </w:tcPr>
                          <w:p w14:paraId="53D3AABE" w14:textId="77777777" w:rsidR="00B02A1B" w:rsidRPr="00803C3C" w:rsidRDefault="00B02A1B" w:rsidP="00803C3C">
                            <w:pPr>
                              <w:jc w:val="left"/>
                              <w:rPr>
                                <w:color w:val="FF0000"/>
                              </w:rPr>
                            </w:pPr>
                            <w:r w:rsidRPr="00803C3C">
                              <w:rPr>
                                <w:color w:val="FF0000"/>
                              </w:rPr>
                              <w:t>Time between point</w:t>
                            </w:r>
                            <w:r>
                              <w:rPr>
                                <w:color w:val="FF0000"/>
                              </w:rPr>
                              <w:t>s</w:t>
                            </w:r>
                          </w:p>
                        </w:tc>
                        <w:tc>
                          <w:tcPr>
                            <w:tcW w:w="789" w:type="dxa"/>
                          </w:tcPr>
                          <w:p w14:paraId="7A4A14DC" w14:textId="77777777" w:rsidR="00B02A1B" w:rsidRPr="00AE3912" w:rsidRDefault="00B02A1B" w:rsidP="00803C3C">
                            <w:pPr>
                              <w:jc w:val="center"/>
                              <w:rPr>
                                <w:b/>
                                <w:bCs/>
                                <w:color w:val="FF0000"/>
                              </w:rPr>
                            </w:pPr>
                          </w:p>
                        </w:tc>
                        <w:tc>
                          <w:tcPr>
                            <w:tcW w:w="982" w:type="dxa"/>
                          </w:tcPr>
                          <w:p w14:paraId="070F33F6" w14:textId="77777777" w:rsidR="00B02A1B" w:rsidRPr="00AE3912" w:rsidRDefault="00B02A1B" w:rsidP="00803C3C">
                            <w:pPr>
                              <w:jc w:val="center"/>
                              <w:rPr>
                                <w:b/>
                                <w:bCs/>
                                <w:color w:val="FF0000"/>
                              </w:rPr>
                            </w:pPr>
                          </w:p>
                        </w:tc>
                        <w:tc>
                          <w:tcPr>
                            <w:tcW w:w="1164" w:type="dxa"/>
                          </w:tcPr>
                          <w:p w14:paraId="6D49178A" w14:textId="77777777" w:rsidR="00B02A1B" w:rsidRPr="00AE3912" w:rsidRDefault="00B02A1B" w:rsidP="00803C3C">
                            <w:pPr>
                              <w:jc w:val="center"/>
                              <w:rPr>
                                <w:b/>
                                <w:bCs/>
                                <w:color w:val="FF0000"/>
                              </w:rPr>
                            </w:pPr>
                          </w:p>
                        </w:tc>
                      </w:tr>
                      <w:tr w:rsidR="00B02A1B" w:rsidRPr="00AE3912" w14:paraId="77EF6116" w14:textId="77777777" w:rsidTr="00BB3035">
                        <w:tc>
                          <w:tcPr>
                            <w:tcW w:w="1350" w:type="dxa"/>
                            <w:vMerge w:val="restart"/>
                            <w:shd w:val="clear" w:color="auto" w:fill="E7E6E6" w:themeFill="background2"/>
                          </w:tcPr>
                          <w:p w14:paraId="63E1160E" w14:textId="77777777" w:rsidR="00B02A1B" w:rsidRDefault="00B02A1B"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4D17F1C0" w14:textId="77777777" w:rsidR="00B02A1B" w:rsidRPr="004879D8" w:rsidRDefault="00B02A1B" w:rsidP="001A237B">
                            <w:pPr>
                              <w:jc w:val="left"/>
                              <w:rPr>
                                <w:b/>
                                <w:bCs/>
                                <w:color w:val="0070C0"/>
                              </w:rPr>
                            </w:pPr>
                            <w:r>
                              <w:rPr>
                                <w:b/>
                                <w:bCs/>
                                <w:color w:val="0070C0"/>
                              </w:rPr>
                              <w:t>7</w:t>
                            </w:r>
                          </w:p>
                        </w:tc>
                        <w:tc>
                          <w:tcPr>
                            <w:tcW w:w="1945" w:type="dxa"/>
                            <w:vMerge w:val="restart"/>
                            <w:shd w:val="clear" w:color="auto" w:fill="E7E6E6" w:themeFill="background2"/>
                            <w:vAlign w:val="center"/>
                          </w:tcPr>
                          <w:p w14:paraId="2AA22459" w14:textId="77777777" w:rsidR="00B02A1B" w:rsidRPr="004879D8" w:rsidRDefault="00B02A1B" w:rsidP="001A237B">
                            <w:pPr>
                              <w:jc w:val="left"/>
                              <w:rPr>
                                <w:b/>
                                <w:bCs/>
                                <w:color w:val="0070C0"/>
                              </w:rPr>
                            </w:pPr>
                            <w:r>
                              <w:rPr>
                                <w:b/>
                                <w:bCs/>
                                <w:color w:val="0070C0"/>
                              </w:rPr>
                              <w:t>100</w:t>
                            </w:r>
                          </w:p>
                        </w:tc>
                        <w:tc>
                          <w:tcPr>
                            <w:tcW w:w="2547" w:type="dxa"/>
                            <w:shd w:val="clear" w:color="auto" w:fill="E7E6E6" w:themeFill="background2"/>
                          </w:tcPr>
                          <w:p w14:paraId="29593CC1" w14:textId="77777777" w:rsidR="00B02A1B" w:rsidRPr="00803C3C" w:rsidRDefault="00B02A1B" w:rsidP="001A237B">
                            <w:pPr>
                              <w:jc w:val="left"/>
                              <w:rPr>
                                <w:color w:val="FF0000"/>
                              </w:rPr>
                            </w:pPr>
                            <w:r w:rsidRPr="00803C3C">
                              <w:rPr>
                                <w:color w:val="FF0000"/>
                              </w:rPr>
                              <w:t>Period of Wave</w:t>
                            </w:r>
                          </w:p>
                        </w:tc>
                        <w:tc>
                          <w:tcPr>
                            <w:tcW w:w="789" w:type="dxa"/>
                            <w:shd w:val="clear" w:color="auto" w:fill="E7E6E6" w:themeFill="background2"/>
                          </w:tcPr>
                          <w:p w14:paraId="5F7C8A75" w14:textId="77777777" w:rsidR="00B02A1B" w:rsidRPr="00AE3912" w:rsidRDefault="00B02A1B" w:rsidP="001A237B">
                            <w:pPr>
                              <w:jc w:val="center"/>
                              <w:rPr>
                                <w:b/>
                                <w:bCs/>
                                <w:color w:val="FF0000"/>
                              </w:rPr>
                            </w:pPr>
                          </w:p>
                        </w:tc>
                        <w:tc>
                          <w:tcPr>
                            <w:tcW w:w="982" w:type="dxa"/>
                            <w:shd w:val="clear" w:color="auto" w:fill="E7E6E6" w:themeFill="background2"/>
                          </w:tcPr>
                          <w:p w14:paraId="47D89C3F" w14:textId="77777777" w:rsidR="00B02A1B" w:rsidRPr="00AE3912" w:rsidRDefault="00B02A1B" w:rsidP="001A237B">
                            <w:pPr>
                              <w:jc w:val="center"/>
                              <w:rPr>
                                <w:b/>
                                <w:bCs/>
                                <w:color w:val="FF0000"/>
                              </w:rPr>
                            </w:pPr>
                          </w:p>
                        </w:tc>
                        <w:tc>
                          <w:tcPr>
                            <w:tcW w:w="1164" w:type="dxa"/>
                            <w:shd w:val="clear" w:color="auto" w:fill="E7E6E6" w:themeFill="background2"/>
                          </w:tcPr>
                          <w:p w14:paraId="5BEEEC62" w14:textId="77777777" w:rsidR="00B02A1B" w:rsidRPr="00AE3912" w:rsidRDefault="00B02A1B" w:rsidP="001A237B">
                            <w:pPr>
                              <w:jc w:val="center"/>
                              <w:rPr>
                                <w:b/>
                                <w:bCs/>
                                <w:color w:val="FF0000"/>
                              </w:rPr>
                            </w:pPr>
                          </w:p>
                        </w:tc>
                      </w:tr>
                      <w:tr w:rsidR="00B02A1B" w:rsidRPr="00AE3912" w14:paraId="2A61C40C" w14:textId="77777777" w:rsidTr="00BB3035">
                        <w:tc>
                          <w:tcPr>
                            <w:tcW w:w="1350" w:type="dxa"/>
                            <w:vMerge/>
                            <w:shd w:val="clear" w:color="auto" w:fill="E7E6E6" w:themeFill="background2"/>
                          </w:tcPr>
                          <w:p w14:paraId="356C8201" w14:textId="77777777" w:rsidR="00B02A1B" w:rsidRPr="004879D8" w:rsidRDefault="00B02A1B" w:rsidP="001A237B">
                            <w:pPr>
                              <w:jc w:val="left"/>
                              <w:rPr>
                                <w:b/>
                                <w:bCs/>
                                <w:color w:val="0070C0"/>
                              </w:rPr>
                            </w:pPr>
                          </w:p>
                        </w:tc>
                        <w:tc>
                          <w:tcPr>
                            <w:tcW w:w="1620" w:type="dxa"/>
                            <w:vMerge/>
                            <w:shd w:val="clear" w:color="auto" w:fill="E7E6E6" w:themeFill="background2"/>
                            <w:vAlign w:val="center"/>
                          </w:tcPr>
                          <w:p w14:paraId="1EC42154" w14:textId="77777777" w:rsidR="00B02A1B" w:rsidRPr="004879D8" w:rsidRDefault="00B02A1B" w:rsidP="001A237B">
                            <w:pPr>
                              <w:jc w:val="left"/>
                              <w:rPr>
                                <w:b/>
                                <w:bCs/>
                                <w:color w:val="0070C0"/>
                              </w:rPr>
                            </w:pPr>
                          </w:p>
                        </w:tc>
                        <w:tc>
                          <w:tcPr>
                            <w:tcW w:w="1945" w:type="dxa"/>
                            <w:vMerge/>
                            <w:shd w:val="clear" w:color="auto" w:fill="E7E6E6" w:themeFill="background2"/>
                            <w:vAlign w:val="center"/>
                          </w:tcPr>
                          <w:p w14:paraId="653F597F" w14:textId="77777777" w:rsidR="00B02A1B" w:rsidRPr="004879D8" w:rsidRDefault="00B02A1B" w:rsidP="001A237B">
                            <w:pPr>
                              <w:jc w:val="left"/>
                              <w:rPr>
                                <w:b/>
                                <w:bCs/>
                                <w:color w:val="0070C0"/>
                              </w:rPr>
                            </w:pPr>
                          </w:p>
                        </w:tc>
                        <w:tc>
                          <w:tcPr>
                            <w:tcW w:w="2547" w:type="dxa"/>
                            <w:shd w:val="clear" w:color="auto" w:fill="E7E6E6" w:themeFill="background2"/>
                          </w:tcPr>
                          <w:p w14:paraId="4A595000" w14:textId="77777777" w:rsidR="00B02A1B" w:rsidRPr="00803C3C" w:rsidRDefault="00B02A1B"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5F5EFB4C" w14:textId="77777777" w:rsidR="00B02A1B" w:rsidRPr="00AE3912" w:rsidRDefault="00B02A1B" w:rsidP="001A237B">
                            <w:pPr>
                              <w:jc w:val="center"/>
                              <w:rPr>
                                <w:b/>
                                <w:bCs/>
                                <w:color w:val="FF0000"/>
                              </w:rPr>
                            </w:pPr>
                          </w:p>
                        </w:tc>
                        <w:tc>
                          <w:tcPr>
                            <w:tcW w:w="982" w:type="dxa"/>
                            <w:shd w:val="clear" w:color="auto" w:fill="E7E6E6" w:themeFill="background2"/>
                          </w:tcPr>
                          <w:p w14:paraId="59DB70A5" w14:textId="77777777" w:rsidR="00B02A1B" w:rsidRPr="00AE3912" w:rsidRDefault="00B02A1B" w:rsidP="001A237B">
                            <w:pPr>
                              <w:jc w:val="center"/>
                              <w:rPr>
                                <w:b/>
                                <w:bCs/>
                                <w:color w:val="FF0000"/>
                              </w:rPr>
                            </w:pPr>
                          </w:p>
                        </w:tc>
                        <w:tc>
                          <w:tcPr>
                            <w:tcW w:w="1164" w:type="dxa"/>
                            <w:shd w:val="clear" w:color="auto" w:fill="E7E6E6" w:themeFill="background2"/>
                          </w:tcPr>
                          <w:p w14:paraId="527D4235" w14:textId="77777777" w:rsidR="00B02A1B" w:rsidRPr="00AE3912" w:rsidRDefault="00B02A1B" w:rsidP="001A237B">
                            <w:pPr>
                              <w:jc w:val="center"/>
                              <w:rPr>
                                <w:b/>
                                <w:bCs/>
                                <w:color w:val="FF0000"/>
                              </w:rPr>
                            </w:pPr>
                          </w:p>
                        </w:tc>
                      </w:tr>
                      <w:tr w:rsidR="00B02A1B" w:rsidRPr="00AE3912" w14:paraId="2F63B78D" w14:textId="77777777" w:rsidTr="00BB3035">
                        <w:tc>
                          <w:tcPr>
                            <w:tcW w:w="1350" w:type="dxa"/>
                            <w:vMerge w:val="restart"/>
                          </w:tcPr>
                          <w:p w14:paraId="03AABD35" w14:textId="77777777" w:rsidR="00B02A1B" w:rsidRDefault="00B02A1B" w:rsidP="009704C0">
                            <w:pPr>
                              <w:jc w:val="left"/>
                              <w:rPr>
                                <w:b/>
                                <w:bCs/>
                                <w:color w:val="0070C0"/>
                              </w:rPr>
                            </w:pPr>
                            <w:r>
                              <w:rPr>
                                <w:b/>
                                <w:bCs/>
                                <w:color w:val="0070C0"/>
                              </w:rPr>
                              <w:t>Case “D”</w:t>
                            </w:r>
                          </w:p>
                        </w:tc>
                        <w:tc>
                          <w:tcPr>
                            <w:tcW w:w="1620" w:type="dxa"/>
                            <w:vMerge w:val="restart"/>
                            <w:vAlign w:val="center"/>
                          </w:tcPr>
                          <w:p w14:paraId="48293A40" w14:textId="77777777" w:rsidR="00B02A1B" w:rsidRPr="004879D8" w:rsidRDefault="00B02A1B" w:rsidP="009704C0">
                            <w:pPr>
                              <w:jc w:val="left"/>
                              <w:rPr>
                                <w:b/>
                                <w:bCs/>
                                <w:color w:val="0070C0"/>
                              </w:rPr>
                            </w:pPr>
                            <w:r>
                              <w:rPr>
                                <w:b/>
                                <w:bCs/>
                                <w:color w:val="0070C0"/>
                              </w:rPr>
                              <w:t>7</w:t>
                            </w:r>
                          </w:p>
                        </w:tc>
                        <w:tc>
                          <w:tcPr>
                            <w:tcW w:w="1945" w:type="dxa"/>
                            <w:vMerge w:val="restart"/>
                            <w:vAlign w:val="center"/>
                          </w:tcPr>
                          <w:p w14:paraId="70AC723A" w14:textId="77777777" w:rsidR="00B02A1B" w:rsidRPr="004879D8" w:rsidRDefault="00B02A1B" w:rsidP="009704C0">
                            <w:pPr>
                              <w:jc w:val="left"/>
                              <w:rPr>
                                <w:b/>
                                <w:bCs/>
                                <w:color w:val="0070C0"/>
                              </w:rPr>
                            </w:pPr>
                            <w:r>
                              <w:rPr>
                                <w:b/>
                                <w:bCs/>
                                <w:color w:val="0070C0"/>
                              </w:rPr>
                              <w:t>5</w:t>
                            </w:r>
                          </w:p>
                        </w:tc>
                        <w:tc>
                          <w:tcPr>
                            <w:tcW w:w="2547" w:type="dxa"/>
                          </w:tcPr>
                          <w:p w14:paraId="22A71821" w14:textId="77777777" w:rsidR="00B02A1B" w:rsidRPr="00803C3C" w:rsidRDefault="00B02A1B" w:rsidP="009704C0">
                            <w:pPr>
                              <w:jc w:val="left"/>
                              <w:rPr>
                                <w:color w:val="FF0000"/>
                              </w:rPr>
                            </w:pPr>
                            <w:r w:rsidRPr="00803C3C">
                              <w:rPr>
                                <w:color w:val="FF0000"/>
                              </w:rPr>
                              <w:t>Period of Wave</w:t>
                            </w:r>
                          </w:p>
                        </w:tc>
                        <w:tc>
                          <w:tcPr>
                            <w:tcW w:w="789" w:type="dxa"/>
                          </w:tcPr>
                          <w:p w14:paraId="7F55639B" w14:textId="77777777" w:rsidR="00B02A1B" w:rsidRPr="00AE3912" w:rsidRDefault="00B02A1B" w:rsidP="009704C0">
                            <w:pPr>
                              <w:jc w:val="center"/>
                              <w:rPr>
                                <w:b/>
                                <w:bCs/>
                                <w:color w:val="FF0000"/>
                              </w:rPr>
                            </w:pPr>
                          </w:p>
                        </w:tc>
                        <w:tc>
                          <w:tcPr>
                            <w:tcW w:w="982" w:type="dxa"/>
                          </w:tcPr>
                          <w:p w14:paraId="09DB254D" w14:textId="77777777" w:rsidR="00B02A1B" w:rsidRPr="00AE3912" w:rsidRDefault="00B02A1B" w:rsidP="009704C0">
                            <w:pPr>
                              <w:jc w:val="center"/>
                              <w:rPr>
                                <w:b/>
                                <w:bCs/>
                                <w:color w:val="FF0000"/>
                              </w:rPr>
                            </w:pPr>
                          </w:p>
                        </w:tc>
                        <w:tc>
                          <w:tcPr>
                            <w:tcW w:w="1164" w:type="dxa"/>
                          </w:tcPr>
                          <w:p w14:paraId="3732B558" w14:textId="77777777" w:rsidR="00B02A1B" w:rsidRPr="00AE3912" w:rsidRDefault="00B02A1B" w:rsidP="009704C0">
                            <w:pPr>
                              <w:jc w:val="center"/>
                              <w:rPr>
                                <w:b/>
                                <w:bCs/>
                                <w:color w:val="FF0000"/>
                              </w:rPr>
                            </w:pPr>
                          </w:p>
                        </w:tc>
                      </w:tr>
                      <w:tr w:rsidR="00B02A1B" w:rsidRPr="00AE3912" w14:paraId="7AE6B074" w14:textId="77777777" w:rsidTr="00BB3035">
                        <w:tc>
                          <w:tcPr>
                            <w:tcW w:w="1350" w:type="dxa"/>
                            <w:vMerge/>
                          </w:tcPr>
                          <w:p w14:paraId="1F857A1C" w14:textId="77777777" w:rsidR="00B02A1B" w:rsidRPr="004879D8" w:rsidRDefault="00B02A1B" w:rsidP="009704C0">
                            <w:pPr>
                              <w:jc w:val="left"/>
                              <w:rPr>
                                <w:b/>
                                <w:bCs/>
                                <w:color w:val="0070C0"/>
                              </w:rPr>
                            </w:pPr>
                          </w:p>
                        </w:tc>
                        <w:tc>
                          <w:tcPr>
                            <w:tcW w:w="1620" w:type="dxa"/>
                            <w:vMerge/>
                          </w:tcPr>
                          <w:p w14:paraId="5EAA4E80" w14:textId="77777777" w:rsidR="00B02A1B" w:rsidRPr="004879D8" w:rsidRDefault="00B02A1B" w:rsidP="009704C0">
                            <w:pPr>
                              <w:jc w:val="left"/>
                              <w:rPr>
                                <w:b/>
                                <w:bCs/>
                                <w:color w:val="0070C0"/>
                              </w:rPr>
                            </w:pPr>
                          </w:p>
                        </w:tc>
                        <w:tc>
                          <w:tcPr>
                            <w:tcW w:w="1945" w:type="dxa"/>
                            <w:vMerge/>
                          </w:tcPr>
                          <w:p w14:paraId="46926588" w14:textId="77777777" w:rsidR="00B02A1B" w:rsidRPr="004879D8" w:rsidRDefault="00B02A1B" w:rsidP="009704C0">
                            <w:pPr>
                              <w:jc w:val="left"/>
                              <w:rPr>
                                <w:b/>
                                <w:bCs/>
                                <w:color w:val="0070C0"/>
                              </w:rPr>
                            </w:pPr>
                          </w:p>
                        </w:tc>
                        <w:tc>
                          <w:tcPr>
                            <w:tcW w:w="2547" w:type="dxa"/>
                          </w:tcPr>
                          <w:p w14:paraId="794DF4DC" w14:textId="77777777" w:rsidR="00B02A1B" w:rsidRPr="00803C3C" w:rsidRDefault="00B02A1B" w:rsidP="009704C0">
                            <w:pPr>
                              <w:jc w:val="left"/>
                              <w:rPr>
                                <w:color w:val="FF0000"/>
                              </w:rPr>
                            </w:pPr>
                            <w:r w:rsidRPr="00803C3C">
                              <w:rPr>
                                <w:color w:val="FF0000"/>
                              </w:rPr>
                              <w:t>Time between point</w:t>
                            </w:r>
                            <w:r>
                              <w:rPr>
                                <w:color w:val="FF0000"/>
                              </w:rPr>
                              <w:t>s</w:t>
                            </w:r>
                          </w:p>
                        </w:tc>
                        <w:tc>
                          <w:tcPr>
                            <w:tcW w:w="789" w:type="dxa"/>
                          </w:tcPr>
                          <w:p w14:paraId="3EB78FB0" w14:textId="77777777" w:rsidR="00B02A1B" w:rsidRPr="00AE3912" w:rsidRDefault="00B02A1B" w:rsidP="009704C0">
                            <w:pPr>
                              <w:jc w:val="center"/>
                              <w:rPr>
                                <w:b/>
                                <w:bCs/>
                                <w:color w:val="FF0000"/>
                              </w:rPr>
                            </w:pPr>
                          </w:p>
                        </w:tc>
                        <w:tc>
                          <w:tcPr>
                            <w:tcW w:w="982" w:type="dxa"/>
                          </w:tcPr>
                          <w:p w14:paraId="23101ED8" w14:textId="77777777" w:rsidR="00B02A1B" w:rsidRPr="00AE3912" w:rsidRDefault="00B02A1B" w:rsidP="009704C0">
                            <w:pPr>
                              <w:jc w:val="center"/>
                              <w:rPr>
                                <w:b/>
                                <w:bCs/>
                                <w:color w:val="FF0000"/>
                              </w:rPr>
                            </w:pPr>
                          </w:p>
                        </w:tc>
                        <w:tc>
                          <w:tcPr>
                            <w:tcW w:w="1164" w:type="dxa"/>
                          </w:tcPr>
                          <w:p w14:paraId="3C7BF805" w14:textId="77777777" w:rsidR="00B02A1B" w:rsidRPr="00AE3912" w:rsidRDefault="00B02A1B" w:rsidP="009704C0">
                            <w:pPr>
                              <w:jc w:val="center"/>
                              <w:rPr>
                                <w:b/>
                                <w:bCs/>
                                <w:color w:val="FF0000"/>
                              </w:rPr>
                            </w:pPr>
                          </w:p>
                        </w:tc>
                      </w:tr>
                    </w:tbl>
                    <w:p w14:paraId="7F0C4DC5" w14:textId="77777777" w:rsidR="00B02A1B" w:rsidRDefault="00B02A1B" w:rsidP="00B02A1B">
                      <w:pPr>
                        <w:jc w:val="left"/>
                      </w:pPr>
                    </w:p>
                    <w:p w14:paraId="4B2EF956" w14:textId="3E02BAB5" w:rsidR="00080366" w:rsidRDefault="00080366" w:rsidP="00080366">
                      <w:pPr>
                        <w:ind w:left="1440" w:hanging="720"/>
                        <w:jc w:val="left"/>
                      </w:pPr>
                      <w:r>
                        <w:rPr>
                          <w:b/>
                          <w:bCs/>
                        </w:rPr>
                        <w:t>Q</w:t>
                      </w:r>
                      <w:r>
                        <w:rPr>
                          <w:b/>
                          <w:bCs/>
                        </w:rPr>
                        <w:t>6</w:t>
                      </w:r>
                      <w:r>
                        <w:tab/>
                      </w:r>
                      <w:r>
                        <w:t>Are the results predictable and correlated with</w:t>
                      </w:r>
                      <w:proofErr w:type="spellStart"/>
                      <w:r>
                        <w:t xml:space="preserve"> </w:t>
                      </w:r>
                      <w:proofErr w:type="spellEnd"/>
                      <w:r>
                        <w:t>the timer?  What would the FREQUENCY be</w:t>
                      </w:r>
                      <w:r w:rsidR="009509D9">
                        <w:t xml:space="preserve"> with 1000 pts/cycle if the Timer2 had:  </w:t>
                      </w:r>
                      <w:proofErr w:type="spellStart"/>
                      <w:r w:rsidR="009509D9">
                        <w:t>Prescaler</w:t>
                      </w:r>
                      <w:proofErr w:type="spellEnd"/>
                      <w:r w:rsidR="009509D9">
                        <w:t xml:space="preserve">=799, </w:t>
                      </w:r>
                      <w:proofErr w:type="spellStart"/>
                      <w:r w:rsidR="009509D9">
                        <w:t>Counter_Period</w:t>
                      </w:r>
                      <w:proofErr w:type="spellEnd"/>
                      <w:r w:rsidR="009509D9">
                        <w:t>=100?</w:t>
                      </w:r>
                    </w:p>
                    <w:p w14:paraId="452F5358" w14:textId="77777777" w:rsidR="009509D9" w:rsidRDefault="009509D9" w:rsidP="00080366">
                      <w:pPr>
                        <w:ind w:left="1440" w:hanging="720"/>
                        <w:jc w:val="left"/>
                      </w:pPr>
                    </w:p>
                    <w:p w14:paraId="61D4AEA8" w14:textId="77777777" w:rsidR="009509D9" w:rsidRDefault="009509D9" w:rsidP="009509D9">
                      <w:pPr>
                        <w:ind w:left="720"/>
                        <w:rPr>
                          <w:color w:val="FF0000"/>
                        </w:rPr>
                      </w:pPr>
                      <w:r>
                        <w:rPr>
                          <w:color w:val="FF0000"/>
                        </w:rPr>
                        <w:t>________________________________________________________________</w:t>
                      </w:r>
                    </w:p>
                    <w:p w14:paraId="318BF8CD" w14:textId="77777777" w:rsidR="009509D9" w:rsidRPr="00DE3EBA" w:rsidRDefault="009509D9" w:rsidP="00080366">
                      <w:pPr>
                        <w:ind w:left="1440" w:hanging="720"/>
                        <w:jc w:val="left"/>
                      </w:pPr>
                    </w:p>
                  </w:txbxContent>
                </v:textbox>
                <w10:wrap anchorx="margin"/>
              </v:shape>
            </w:pict>
          </mc:Fallback>
        </mc:AlternateContent>
      </w:r>
      <w:r w:rsidR="00A07BC5">
        <w:rPr>
          <w:noProof/>
        </w:rPr>
        <mc:AlternateContent>
          <mc:Choice Requires="wps">
            <w:drawing>
              <wp:anchor distT="45720" distB="45720" distL="114300" distR="114300" simplePos="0" relativeHeight="251693064" behindDoc="0" locked="0" layoutInCell="1" allowOverlap="1" wp14:anchorId="71333B56" wp14:editId="6497F2EB">
                <wp:simplePos x="0" y="0"/>
                <wp:positionH relativeFrom="margin">
                  <wp:align>left</wp:align>
                </wp:positionH>
                <wp:positionV relativeFrom="paragraph">
                  <wp:posOffset>7620</wp:posOffset>
                </wp:positionV>
                <wp:extent cx="6797040" cy="2893512"/>
                <wp:effectExtent l="0" t="0" r="22860" b="21590"/>
                <wp:wrapNone/>
                <wp:docPr id="1965924770" name="Text Box 1965924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2893512"/>
                        </a:xfrm>
                        <a:prstGeom prst="rect">
                          <a:avLst/>
                        </a:prstGeom>
                        <a:solidFill>
                          <a:srgbClr val="FFFFFF"/>
                        </a:solidFill>
                        <a:ln w="9525">
                          <a:solidFill>
                            <a:srgbClr val="FF0000"/>
                          </a:solidFill>
                          <a:miter lim="800000"/>
                          <a:headEnd/>
                          <a:tailEnd/>
                        </a:ln>
                      </wps:spPr>
                      <wps:txbx>
                        <w:txbxContent>
                          <w:p w14:paraId="52069050" w14:textId="33CB23FB" w:rsidR="00AD6F47" w:rsidRDefault="00AD6F47" w:rsidP="00AD6F47">
                            <w:pPr>
                              <w:pStyle w:val="Heading2"/>
                              <w:ind w:left="360"/>
                            </w:pPr>
                            <w:r>
                              <w:t>Part 1</w:t>
                            </w:r>
                            <w:r w:rsidR="00DB1AD2">
                              <w:t>.2</w:t>
                            </w:r>
                            <w:r>
                              <w:tab/>
                              <w:t>2 Pts.</w:t>
                            </w:r>
                          </w:p>
                          <w:p w14:paraId="60DB2999" w14:textId="17E75754" w:rsidR="00AD6F47" w:rsidRDefault="00AD6F47" w:rsidP="00D10EC6">
                            <w:pPr>
                              <w:ind w:left="1440" w:hanging="720"/>
                              <w:jc w:val="left"/>
                            </w:pPr>
                            <w:r>
                              <w:rPr>
                                <w:b/>
                                <w:bCs/>
                              </w:rPr>
                              <w:t>Q</w:t>
                            </w:r>
                            <w:r w:rsidR="00FB1920">
                              <w:rPr>
                                <w:b/>
                                <w:bCs/>
                              </w:rPr>
                              <w:t>2</w:t>
                            </w:r>
                            <w:r>
                              <w:tab/>
                            </w:r>
                            <w:r w:rsidR="00FB1920">
                              <w:t xml:space="preserve">Adjust Timer2, recompile each time, </w:t>
                            </w:r>
                            <w:r w:rsidR="00D25D75">
                              <w:t xml:space="preserve">and measure to fill in the </w:t>
                            </w:r>
                            <w:r w:rsidR="00DB1AD2">
                              <w:t xml:space="preserve">table.  </w:t>
                            </w:r>
                            <w:r w:rsidR="00D10EC6">
                              <w:t>If the system ‘breaks’</w:t>
                            </w:r>
                            <w:r w:rsidR="00D10EC6">
                              <w:br/>
                              <w:t>put “breaks” in the box.</w:t>
                            </w:r>
                          </w:p>
                          <w:p w14:paraId="52D7B8EF" w14:textId="77777777" w:rsidR="00AD6F47" w:rsidRDefault="00AD6F47" w:rsidP="00AD6F47">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B3035" w:rsidRPr="00AE3912" w14:paraId="49C38A5D" w14:textId="77777777" w:rsidTr="00BB3035">
                              <w:tc>
                                <w:tcPr>
                                  <w:tcW w:w="4915" w:type="dxa"/>
                                  <w:gridSpan w:val="3"/>
                                </w:tcPr>
                                <w:p w14:paraId="3DB0E8B3" w14:textId="5BDC80A7" w:rsidR="00BB3035" w:rsidRPr="00AE3912" w:rsidRDefault="00BB3035" w:rsidP="00803C3C">
                                  <w:pPr>
                                    <w:jc w:val="center"/>
                                    <w:rPr>
                                      <w:b/>
                                      <w:bCs/>
                                    </w:rPr>
                                  </w:pPr>
                                  <w:r w:rsidRPr="004879D8">
                                    <w:rPr>
                                      <w:b/>
                                      <w:bCs/>
                                      <w:color w:val="0070C0"/>
                                    </w:rPr>
                                    <w:t>Timer2 Triggering</w:t>
                                  </w:r>
                                </w:p>
                              </w:tc>
                              <w:tc>
                                <w:tcPr>
                                  <w:tcW w:w="2547" w:type="dxa"/>
                                  <w:vMerge w:val="restart"/>
                                  <w:vAlign w:val="center"/>
                                </w:tcPr>
                                <w:p w14:paraId="38DE874F" w14:textId="61494AF7" w:rsidR="00BB3035" w:rsidRPr="00AE3912" w:rsidRDefault="00BB3035"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4BF9BD69" w14:textId="77777777" w:rsidR="00BB3035" w:rsidRPr="00AE3912" w:rsidRDefault="00BB3035" w:rsidP="00D3368E">
                                  <w:pPr>
                                    <w:jc w:val="center"/>
                                    <w:rPr>
                                      <w:b/>
                                      <w:bCs/>
                                    </w:rPr>
                                  </w:pPr>
                                  <w:r w:rsidRPr="00AE3912">
                                    <w:rPr>
                                      <w:b/>
                                      <w:bCs/>
                                    </w:rPr>
                                    <w:t>10</w:t>
                                  </w:r>
                                </w:p>
                              </w:tc>
                              <w:tc>
                                <w:tcPr>
                                  <w:tcW w:w="982" w:type="dxa"/>
                                  <w:vMerge w:val="restart"/>
                                  <w:vAlign w:val="center"/>
                                </w:tcPr>
                                <w:p w14:paraId="46E44B92" w14:textId="77777777" w:rsidR="00BB3035" w:rsidRPr="00AE3912" w:rsidRDefault="00BB3035" w:rsidP="00D3368E">
                                  <w:pPr>
                                    <w:jc w:val="center"/>
                                    <w:rPr>
                                      <w:b/>
                                      <w:bCs/>
                                    </w:rPr>
                                  </w:pPr>
                                  <w:r w:rsidRPr="00AE3912">
                                    <w:rPr>
                                      <w:b/>
                                      <w:bCs/>
                                    </w:rPr>
                                    <w:t>100</w:t>
                                  </w:r>
                                </w:p>
                              </w:tc>
                              <w:tc>
                                <w:tcPr>
                                  <w:tcW w:w="1164" w:type="dxa"/>
                                  <w:vMerge w:val="restart"/>
                                  <w:vAlign w:val="center"/>
                                </w:tcPr>
                                <w:p w14:paraId="3F34057E" w14:textId="77777777" w:rsidR="00BB3035" w:rsidRPr="00AE3912" w:rsidRDefault="00BB3035" w:rsidP="00D3368E">
                                  <w:pPr>
                                    <w:jc w:val="center"/>
                                    <w:rPr>
                                      <w:b/>
                                      <w:bCs/>
                                    </w:rPr>
                                  </w:pPr>
                                  <w:r w:rsidRPr="00AE3912">
                                    <w:rPr>
                                      <w:b/>
                                      <w:bCs/>
                                    </w:rPr>
                                    <w:t>1000</w:t>
                                  </w:r>
                                </w:p>
                              </w:tc>
                            </w:tr>
                            <w:tr w:rsidR="00583B8D" w:rsidRPr="00AE3912" w14:paraId="4FB723E5" w14:textId="77777777" w:rsidTr="00BB3035">
                              <w:tc>
                                <w:tcPr>
                                  <w:tcW w:w="1350" w:type="dxa"/>
                                </w:tcPr>
                                <w:p w14:paraId="5764B4FE" w14:textId="1155886D" w:rsidR="00583B8D" w:rsidRPr="004879D8" w:rsidRDefault="00583B8D" w:rsidP="00803C3C">
                                  <w:pPr>
                                    <w:jc w:val="left"/>
                                    <w:rPr>
                                      <w:b/>
                                      <w:bCs/>
                                      <w:color w:val="0070C0"/>
                                    </w:rPr>
                                  </w:pPr>
                                </w:p>
                              </w:tc>
                              <w:tc>
                                <w:tcPr>
                                  <w:tcW w:w="1620" w:type="dxa"/>
                                </w:tcPr>
                                <w:p w14:paraId="354F5BCF" w14:textId="766337E8" w:rsidR="00583B8D" w:rsidRPr="004879D8" w:rsidRDefault="00583B8D" w:rsidP="00803C3C">
                                  <w:pPr>
                                    <w:jc w:val="left"/>
                                    <w:rPr>
                                      <w:b/>
                                      <w:bCs/>
                                      <w:color w:val="0070C0"/>
                                    </w:rPr>
                                  </w:pPr>
                                  <w:proofErr w:type="spellStart"/>
                                  <w:r w:rsidRPr="004879D8">
                                    <w:rPr>
                                      <w:b/>
                                      <w:bCs/>
                                      <w:color w:val="0070C0"/>
                                    </w:rPr>
                                    <w:t>Prescaler</w:t>
                                  </w:r>
                                  <w:proofErr w:type="spellEnd"/>
                                </w:p>
                              </w:tc>
                              <w:tc>
                                <w:tcPr>
                                  <w:tcW w:w="1945" w:type="dxa"/>
                                </w:tcPr>
                                <w:p w14:paraId="4081F0F7" w14:textId="2B2E6075" w:rsidR="00583B8D" w:rsidRPr="004879D8" w:rsidRDefault="00583B8D" w:rsidP="00803C3C">
                                  <w:pPr>
                                    <w:jc w:val="left"/>
                                    <w:rPr>
                                      <w:b/>
                                      <w:bCs/>
                                      <w:color w:val="0070C0"/>
                                    </w:rPr>
                                  </w:pPr>
                                  <w:r w:rsidRPr="004879D8">
                                    <w:rPr>
                                      <w:b/>
                                      <w:bCs/>
                                      <w:color w:val="0070C0"/>
                                    </w:rPr>
                                    <w:t>Counter Period</w:t>
                                  </w:r>
                                </w:p>
                              </w:tc>
                              <w:tc>
                                <w:tcPr>
                                  <w:tcW w:w="2547" w:type="dxa"/>
                                  <w:vMerge/>
                                </w:tcPr>
                                <w:p w14:paraId="5405F943" w14:textId="77777777" w:rsidR="00583B8D" w:rsidRPr="00803C3C" w:rsidRDefault="00583B8D" w:rsidP="00803C3C">
                                  <w:pPr>
                                    <w:jc w:val="left"/>
                                    <w:rPr>
                                      <w:color w:val="FF0000"/>
                                    </w:rPr>
                                  </w:pPr>
                                </w:p>
                              </w:tc>
                              <w:tc>
                                <w:tcPr>
                                  <w:tcW w:w="789" w:type="dxa"/>
                                  <w:vMerge/>
                                </w:tcPr>
                                <w:p w14:paraId="04386EC3" w14:textId="77777777" w:rsidR="00583B8D" w:rsidRPr="00AE3912" w:rsidRDefault="00583B8D" w:rsidP="00803C3C">
                                  <w:pPr>
                                    <w:jc w:val="center"/>
                                    <w:rPr>
                                      <w:b/>
                                      <w:bCs/>
                                      <w:color w:val="FF0000"/>
                                    </w:rPr>
                                  </w:pPr>
                                </w:p>
                              </w:tc>
                              <w:tc>
                                <w:tcPr>
                                  <w:tcW w:w="982" w:type="dxa"/>
                                  <w:vMerge/>
                                </w:tcPr>
                                <w:p w14:paraId="03FDE624" w14:textId="77777777" w:rsidR="00583B8D" w:rsidRPr="00AE3912" w:rsidRDefault="00583B8D" w:rsidP="00803C3C">
                                  <w:pPr>
                                    <w:jc w:val="center"/>
                                    <w:rPr>
                                      <w:b/>
                                      <w:bCs/>
                                      <w:color w:val="FF0000"/>
                                    </w:rPr>
                                  </w:pPr>
                                </w:p>
                              </w:tc>
                              <w:tc>
                                <w:tcPr>
                                  <w:tcW w:w="1164" w:type="dxa"/>
                                  <w:vMerge/>
                                </w:tcPr>
                                <w:p w14:paraId="3E72A881" w14:textId="77777777" w:rsidR="00583B8D" w:rsidRPr="00AE3912" w:rsidRDefault="00583B8D" w:rsidP="00803C3C">
                                  <w:pPr>
                                    <w:jc w:val="center"/>
                                    <w:rPr>
                                      <w:b/>
                                      <w:bCs/>
                                      <w:color w:val="FF0000"/>
                                    </w:rPr>
                                  </w:pPr>
                                </w:p>
                              </w:tc>
                            </w:tr>
                            <w:tr w:rsidR="00583B8D" w:rsidRPr="00AE3912" w14:paraId="6F88A025" w14:textId="77777777" w:rsidTr="00BB3035">
                              <w:tc>
                                <w:tcPr>
                                  <w:tcW w:w="1350" w:type="dxa"/>
                                  <w:vMerge w:val="restart"/>
                                  <w:shd w:val="clear" w:color="auto" w:fill="E7E6E6" w:themeFill="background2"/>
                                </w:tcPr>
                                <w:p w14:paraId="33760F7A" w14:textId="2A2863BB" w:rsidR="00583B8D" w:rsidRPr="004879D8" w:rsidRDefault="00564BBD" w:rsidP="00803C3C">
                                  <w:pPr>
                                    <w:jc w:val="left"/>
                                    <w:rPr>
                                      <w:b/>
                                      <w:bCs/>
                                      <w:color w:val="0070C0"/>
                                    </w:rPr>
                                  </w:pPr>
                                  <w:r>
                                    <w:rPr>
                                      <w:b/>
                                      <w:bCs/>
                                      <w:color w:val="0070C0"/>
                                    </w:rPr>
                                    <w:t xml:space="preserve">Case </w:t>
                                  </w:r>
                                  <w:r w:rsidR="006715B4">
                                    <w:rPr>
                                      <w:b/>
                                      <w:bCs/>
                                      <w:color w:val="0070C0"/>
                                    </w:rPr>
                                    <w:t>“A”</w:t>
                                  </w:r>
                                </w:p>
                              </w:tc>
                              <w:tc>
                                <w:tcPr>
                                  <w:tcW w:w="1620" w:type="dxa"/>
                                  <w:vMerge w:val="restart"/>
                                  <w:shd w:val="clear" w:color="auto" w:fill="E7E6E6" w:themeFill="background2"/>
                                  <w:vAlign w:val="center"/>
                                </w:tcPr>
                                <w:p w14:paraId="55D17B5B" w14:textId="047C6688" w:rsidR="00583B8D" w:rsidRPr="004879D8" w:rsidRDefault="00583B8D"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5D346638" w14:textId="42BBA307" w:rsidR="00583B8D" w:rsidRPr="004879D8" w:rsidRDefault="00583B8D" w:rsidP="00803C3C">
                                  <w:pPr>
                                    <w:jc w:val="left"/>
                                    <w:rPr>
                                      <w:b/>
                                      <w:bCs/>
                                      <w:color w:val="0070C0"/>
                                    </w:rPr>
                                  </w:pPr>
                                  <w:r w:rsidRPr="004879D8">
                                    <w:rPr>
                                      <w:b/>
                                      <w:bCs/>
                                      <w:color w:val="0070C0"/>
                                    </w:rPr>
                                    <w:t>10000</w:t>
                                  </w:r>
                                </w:p>
                              </w:tc>
                              <w:tc>
                                <w:tcPr>
                                  <w:tcW w:w="2547" w:type="dxa"/>
                                  <w:shd w:val="clear" w:color="auto" w:fill="E7E6E6" w:themeFill="background2"/>
                                </w:tcPr>
                                <w:p w14:paraId="3E426429" w14:textId="0C0E518E" w:rsidR="00583B8D" w:rsidRPr="00AE3912" w:rsidRDefault="00583B8D" w:rsidP="00803C3C">
                                  <w:pPr>
                                    <w:jc w:val="left"/>
                                    <w:rPr>
                                      <w:b/>
                                      <w:bCs/>
                                      <w:color w:val="FF0000"/>
                                    </w:rPr>
                                  </w:pPr>
                                  <w:r w:rsidRPr="00803C3C">
                                    <w:rPr>
                                      <w:color w:val="FF0000"/>
                                    </w:rPr>
                                    <w:t>Period of Wave</w:t>
                                  </w:r>
                                </w:p>
                              </w:tc>
                              <w:tc>
                                <w:tcPr>
                                  <w:tcW w:w="789" w:type="dxa"/>
                                  <w:shd w:val="clear" w:color="auto" w:fill="E7E6E6" w:themeFill="background2"/>
                                </w:tcPr>
                                <w:p w14:paraId="14094F5D" w14:textId="77777777" w:rsidR="00583B8D" w:rsidRPr="00AE3912" w:rsidRDefault="00583B8D" w:rsidP="00803C3C">
                                  <w:pPr>
                                    <w:jc w:val="center"/>
                                    <w:rPr>
                                      <w:b/>
                                      <w:bCs/>
                                      <w:color w:val="FF0000"/>
                                    </w:rPr>
                                  </w:pPr>
                                </w:p>
                              </w:tc>
                              <w:tc>
                                <w:tcPr>
                                  <w:tcW w:w="982" w:type="dxa"/>
                                  <w:shd w:val="clear" w:color="auto" w:fill="E7E6E6" w:themeFill="background2"/>
                                </w:tcPr>
                                <w:p w14:paraId="44366DCA" w14:textId="77777777" w:rsidR="00583B8D" w:rsidRPr="00AE3912" w:rsidRDefault="00583B8D" w:rsidP="00803C3C">
                                  <w:pPr>
                                    <w:jc w:val="center"/>
                                    <w:rPr>
                                      <w:b/>
                                      <w:bCs/>
                                      <w:color w:val="FF0000"/>
                                    </w:rPr>
                                  </w:pPr>
                                </w:p>
                              </w:tc>
                              <w:tc>
                                <w:tcPr>
                                  <w:tcW w:w="1164" w:type="dxa"/>
                                  <w:shd w:val="clear" w:color="auto" w:fill="E7E6E6" w:themeFill="background2"/>
                                </w:tcPr>
                                <w:p w14:paraId="771EB166" w14:textId="77777777" w:rsidR="00583B8D" w:rsidRPr="00AE3912" w:rsidRDefault="00583B8D" w:rsidP="00803C3C">
                                  <w:pPr>
                                    <w:jc w:val="center"/>
                                    <w:rPr>
                                      <w:b/>
                                      <w:bCs/>
                                      <w:color w:val="FF0000"/>
                                    </w:rPr>
                                  </w:pPr>
                                </w:p>
                              </w:tc>
                            </w:tr>
                            <w:tr w:rsidR="00583B8D" w:rsidRPr="00AE3912" w14:paraId="79FB4F91" w14:textId="77777777" w:rsidTr="00BB3035">
                              <w:tc>
                                <w:tcPr>
                                  <w:tcW w:w="1350" w:type="dxa"/>
                                  <w:vMerge/>
                                  <w:shd w:val="clear" w:color="auto" w:fill="E7E6E6" w:themeFill="background2"/>
                                </w:tcPr>
                                <w:p w14:paraId="7455D2A2" w14:textId="77777777" w:rsidR="00583B8D" w:rsidRPr="004879D8" w:rsidRDefault="00583B8D" w:rsidP="00803C3C">
                                  <w:pPr>
                                    <w:jc w:val="left"/>
                                    <w:rPr>
                                      <w:b/>
                                      <w:bCs/>
                                      <w:color w:val="0070C0"/>
                                    </w:rPr>
                                  </w:pPr>
                                </w:p>
                              </w:tc>
                              <w:tc>
                                <w:tcPr>
                                  <w:tcW w:w="1620" w:type="dxa"/>
                                  <w:vMerge/>
                                  <w:shd w:val="clear" w:color="auto" w:fill="E7E6E6" w:themeFill="background2"/>
                                  <w:vAlign w:val="center"/>
                                </w:tcPr>
                                <w:p w14:paraId="19852FAB" w14:textId="24CD5580" w:rsidR="00583B8D" w:rsidRPr="004879D8" w:rsidRDefault="00583B8D" w:rsidP="00803C3C">
                                  <w:pPr>
                                    <w:jc w:val="left"/>
                                    <w:rPr>
                                      <w:b/>
                                      <w:bCs/>
                                      <w:color w:val="0070C0"/>
                                    </w:rPr>
                                  </w:pPr>
                                </w:p>
                              </w:tc>
                              <w:tc>
                                <w:tcPr>
                                  <w:tcW w:w="1945" w:type="dxa"/>
                                  <w:vMerge/>
                                  <w:shd w:val="clear" w:color="auto" w:fill="E7E6E6" w:themeFill="background2"/>
                                  <w:vAlign w:val="center"/>
                                </w:tcPr>
                                <w:p w14:paraId="6774A2A6" w14:textId="3E5D39F5" w:rsidR="00583B8D" w:rsidRPr="004879D8" w:rsidRDefault="00583B8D" w:rsidP="00803C3C">
                                  <w:pPr>
                                    <w:jc w:val="left"/>
                                    <w:rPr>
                                      <w:b/>
                                      <w:bCs/>
                                      <w:color w:val="0070C0"/>
                                    </w:rPr>
                                  </w:pPr>
                                </w:p>
                              </w:tc>
                              <w:tc>
                                <w:tcPr>
                                  <w:tcW w:w="2547" w:type="dxa"/>
                                  <w:shd w:val="clear" w:color="auto" w:fill="E7E6E6" w:themeFill="background2"/>
                                </w:tcPr>
                                <w:p w14:paraId="0090BA36" w14:textId="1C5B67C4" w:rsidR="00583B8D" w:rsidRPr="00AE3912" w:rsidRDefault="00583B8D"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4B445F6A" w14:textId="77777777" w:rsidR="00583B8D" w:rsidRPr="00AE3912" w:rsidRDefault="00583B8D" w:rsidP="00803C3C">
                                  <w:pPr>
                                    <w:jc w:val="center"/>
                                    <w:rPr>
                                      <w:b/>
                                      <w:bCs/>
                                      <w:color w:val="FF0000"/>
                                    </w:rPr>
                                  </w:pPr>
                                </w:p>
                              </w:tc>
                              <w:tc>
                                <w:tcPr>
                                  <w:tcW w:w="982" w:type="dxa"/>
                                  <w:shd w:val="clear" w:color="auto" w:fill="E7E6E6" w:themeFill="background2"/>
                                </w:tcPr>
                                <w:p w14:paraId="190D4F63" w14:textId="77777777" w:rsidR="00583B8D" w:rsidRPr="00AE3912" w:rsidRDefault="00583B8D" w:rsidP="00803C3C">
                                  <w:pPr>
                                    <w:jc w:val="center"/>
                                    <w:rPr>
                                      <w:b/>
                                      <w:bCs/>
                                      <w:color w:val="FF0000"/>
                                    </w:rPr>
                                  </w:pPr>
                                </w:p>
                              </w:tc>
                              <w:tc>
                                <w:tcPr>
                                  <w:tcW w:w="1164" w:type="dxa"/>
                                  <w:shd w:val="clear" w:color="auto" w:fill="E7E6E6" w:themeFill="background2"/>
                                </w:tcPr>
                                <w:p w14:paraId="2EAB3ACB" w14:textId="77777777" w:rsidR="00583B8D" w:rsidRPr="00AE3912" w:rsidRDefault="00583B8D" w:rsidP="00803C3C">
                                  <w:pPr>
                                    <w:jc w:val="center"/>
                                    <w:rPr>
                                      <w:b/>
                                      <w:bCs/>
                                      <w:color w:val="FF0000"/>
                                    </w:rPr>
                                  </w:pPr>
                                </w:p>
                              </w:tc>
                            </w:tr>
                            <w:tr w:rsidR="00583B8D" w:rsidRPr="00AE3912" w14:paraId="24A90134" w14:textId="77777777" w:rsidTr="00BB3035">
                              <w:tc>
                                <w:tcPr>
                                  <w:tcW w:w="1350" w:type="dxa"/>
                                  <w:vMerge w:val="restart"/>
                                </w:tcPr>
                                <w:p w14:paraId="3FA150CF" w14:textId="4B804EE1" w:rsidR="00583B8D" w:rsidRPr="004879D8" w:rsidRDefault="00564BBD" w:rsidP="00803C3C">
                                  <w:pPr>
                                    <w:jc w:val="left"/>
                                    <w:rPr>
                                      <w:b/>
                                      <w:bCs/>
                                      <w:color w:val="0070C0"/>
                                    </w:rPr>
                                  </w:pPr>
                                  <w:r>
                                    <w:rPr>
                                      <w:b/>
                                      <w:bCs/>
                                      <w:color w:val="0070C0"/>
                                    </w:rPr>
                                    <w:t xml:space="preserve">Case </w:t>
                                  </w:r>
                                  <w:r w:rsidR="006715B4">
                                    <w:rPr>
                                      <w:b/>
                                      <w:bCs/>
                                      <w:color w:val="0070C0"/>
                                    </w:rPr>
                                    <w:t>“B”</w:t>
                                  </w:r>
                                </w:p>
                              </w:tc>
                              <w:tc>
                                <w:tcPr>
                                  <w:tcW w:w="1620" w:type="dxa"/>
                                  <w:vMerge w:val="restart"/>
                                  <w:vAlign w:val="center"/>
                                </w:tcPr>
                                <w:p w14:paraId="524336D1" w14:textId="398BB4BC" w:rsidR="00583B8D" w:rsidRPr="004879D8" w:rsidRDefault="00583B8D" w:rsidP="00803C3C">
                                  <w:pPr>
                                    <w:jc w:val="left"/>
                                    <w:rPr>
                                      <w:b/>
                                      <w:bCs/>
                                      <w:color w:val="0070C0"/>
                                    </w:rPr>
                                  </w:pPr>
                                  <w:r w:rsidRPr="004879D8">
                                    <w:rPr>
                                      <w:b/>
                                      <w:bCs/>
                                      <w:color w:val="0070C0"/>
                                    </w:rPr>
                                    <w:t>79</w:t>
                                  </w:r>
                                </w:p>
                              </w:tc>
                              <w:tc>
                                <w:tcPr>
                                  <w:tcW w:w="1945" w:type="dxa"/>
                                  <w:vMerge w:val="restart"/>
                                  <w:vAlign w:val="center"/>
                                </w:tcPr>
                                <w:p w14:paraId="5CD4E617" w14:textId="62D74FA3" w:rsidR="00583B8D" w:rsidRPr="004879D8" w:rsidRDefault="00583B8D" w:rsidP="00803C3C">
                                  <w:pPr>
                                    <w:jc w:val="left"/>
                                    <w:rPr>
                                      <w:b/>
                                      <w:bCs/>
                                      <w:color w:val="0070C0"/>
                                    </w:rPr>
                                  </w:pPr>
                                  <w:r w:rsidRPr="004879D8">
                                    <w:rPr>
                                      <w:b/>
                                      <w:bCs/>
                                      <w:color w:val="0070C0"/>
                                    </w:rPr>
                                    <w:t>1</w:t>
                                  </w:r>
                                </w:p>
                              </w:tc>
                              <w:tc>
                                <w:tcPr>
                                  <w:tcW w:w="2547" w:type="dxa"/>
                                </w:tcPr>
                                <w:p w14:paraId="6D9FF896" w14:textId="020D8C88" w:rsidR="00583B8D" w:rsidRPr="00803C3C" w:rsidRDefault="00583B8D" w:rsidP="00803C3C">
                                  <w:pPr>
                                    <w:jc w:val="left"/>
                                    <w:rPr>
                                      <w:color w:val="FF0000"/>
                                    </w:rPr>
                                  </w:pPr>
                                  <w:r w:rsidRPr="00803C3C">
                                    <w:rPr>
                                      <w:color w:val="FF0000"/>
                                    </w:rPr>
                                    <w:t>Period of Wave</w:t>
                                  </w:r>
                                </w:p>
                              </w:tc>
                              <w:tc>
                                <w:tcPr>
                                  <w:tcW w:w="789" w:type="dxa"/>
                                </w:tcPr>
                                <w:p w14:paraId="2D10746D" w14:textId="77777777" w:rsidR="00583B8D" w:rsidRPr="00AE3912" w:rsidRDefault="00583B8D" w:rsidP="00803C3C">
                                  <w:pPr>
                                    <w:jc w:val="center"/>
                                    <w:rPr>
                                      <w:b/>
                                      <w:bCs/>
                                      <w:color w:val="FF0000"/>
                                    </w:rPr>
                                  </w:pPr>
                                </w:p>
                              </w:tc>
                              <w:tc>
                                <w:tcPr>
                                  <w:tcW w:w="982" w:type="dxa"/>
                                </w:tcPr>
                                <w:p w14:paraId="6B4F3CA8" w14:textId="77777777" w:rsidR="00583B8D" w:rsidRPr="00AE3912" w:rsidRDefault="00583B8D" w:rsidP="00803C3C">
                                  <w:pPr>
                                    <w:jc w:val="center"/>
                                    <w:rPr>
                                      <w:b/>
                                      <w:bCs/>
                                      <w:color w:val="FF0000"/>
                                    </w:rPr>
                                  </w:pPr>
                                </w:p>
                              </w:tc>
                              <w:tc>
                                <w:tcPr>
                                  <w:tcW w:w="1164" w:type="dxa"/>
                                </w:tcPr>
                                <w:p w14:paraId="59D6E8AC" w14:textId="77777777" w:rsidR="00583B8D" w:rsidRPr="00AE3912" w:rsidRDefault="00583B8D" w:rsidP="00803C3C">
                                  <w:pPr>
                                    <w:jc w:val="center"/>
                                    <w:rPr>
                                      <w:b/>
                                      <w:bCs/>
                                      <w:color w:val="FF0000"/>
                                    </w:rPr>
                                  </w:pPr>
                                </w:p>
                              </w:tc>
                            </w:tr>
                            <w:tr w:rsidR="00583B8D" w:rsidRPr="00AE3912" w14:paraId="3BD33B15" w14:textId="77777777" w:rsidTr="00BB3035">
                              <w:tc>
                                <w:tcPr>
                                  <w:tcW w:w="1350" w:type="dxa"/>
                                  <w:vMerge/>
                                </w:tcPr>
                                <w:p w14:paraId="6253AF8D" w14:textId="77777777" w:rsidR="00583B8D" w:rsidRPr="004879D8" w:rsidRDefault="00583B8D" w:rsidP="00803C3C">
                                  <w:pPr>
                                    <w:jc w:val="left"/>
                                    <w:rPr>
                                      <w:b/>
                                      <w:bCs/>
                                      <w:color w:val="0070C0"/>
                                    </w:rPr>
                                  </w:pPr>
                                </w:p>
                              </w:tc>
                              <w:tc>
                                <w:tcPr>
                                  <w:tcW w:w="1620" w:type="dxa"/>
                                  <w:vMerge/>
                                  <w:vAlign w:val="center"/>
                                </w:tcPr>
                                <w:p w14:paraId="327B1CFC" w14:textId="7356C1BF" w:rsidR="00583B8D" w:rsidRPr="004879D8" w:rsidRDefault="00583B8D" w:rsidP="00803C3C">
                                  <w:pPr>
                                    <w:jc w:val="left"/>
                                    <w:rPr>
                                      <w:b/>
                                      <w:bCs/>
                                      <w:color w:val="0070C0"/>
                                    </w:rPr>
                                  </w:pPr>
                                </w:p>
                              </w:tc>
                              <w:tc>
                                <w:tcPr>
                                  <w:tcW w:w="1945" w:type="dxa"/>
                                  <w:vMerge/>
                                  <w:vAlign w:val="center"/>
                                </w:tcPr>
                                <w:p w14:paraId="584FBC81" w14:textId="4C4C9EF6" w:rsidR="00583B8D" w:rsidRPr="004879D8" w:rsidRDefault="00583B8D" w:rsidP="00803C3C">
                                  <w:pPr>
                                    <w:jc w:val="left"/>
                                    <w:rPr>
                                      <w:b/>
                                      <w:bCs/>
                                      <w:color w:val="0070C0"/>
                                    </w:rPr>
                                  </w:pPr>
                                </w:p>
                              </w:tc>
                              <w:tc>
                                <w:tcPr>
                                  <w:tcW w:w="2547" w:type="dxa"/>
                                </w:tcPr>
                                <w:p w14:paraId="029FDEE4" w14:textId="7A2E9CAD" w:rsidR="00583B8D" w:rsidRPr="00803C3C" w:rsidRDefault="00583B8D" w:rsidP="00803C3C">
                                  <w:pPr>
                                    <w:jc w:val="left"/>
                                    <w:rPr>
                                      <w:color w:val="FF0000"/>
                                    </w:rPr>
                                  </w:pPr>
                                  <w:r w:rsidRPr="00803C3C">
                                    <w:rPr>
                                      <w:color w:val="FF0000"/>
                                    </w:rPr>
                                    <w:t>Time between point</w:t>
                                  </w:r>
                                  <w:r>
                                    <w:rPr>
                                      <w:color w:val="FF0000"/>
                                    </w:rPr>
                                    <w:t>s</w:t>
                                  </w:r>
                                </w:p>
                              </w:tc>
                              <w:tc>
                                <w:tcPr>
                                  <w:tcW w:w="789" w:type="dxa"/>
                                </w:tcPr>
                                <w:p w14:paraId="4A3690BE" w14:textId="77777777" w:rsidR="00583B8D" w:rsidRPr="00AE3912" w:rsidRDefault="00583B8D" w:rsidP="00803C3C">
                                  <w:pPr>
                                    <w:jc w:val="center"/>
                                    <w:rPr>
                                      <w:b/>
                                      <w:bCs/>
                                      <w:color w:val="FF0000"/>
                                    </w:rPr>
                                  </w:pPr>
                                </w:p>
                              </w:tc>
                              <w:tc>
                                <w:tcPr>
                                  <w:tcW w:w="982" w:type="dxa"/>
                                </w:tcPr>
                                <w:p w14:paraId="2A5BA08B" w14:textId="77777777" w:rsidR="00583B8D" w:rsidRPr="00AE3912" w:rsidRDefault="00583B8D" w:rsidP="00803C3C">
                                  <w:pPr>
                                    <w:jc w:val="center"/>
                                    <w:rPr>
                                      <w:b/>
                                      <w:bCs/>
                                      <w:color w:val="FF0000"/>
                                    </w:rPr>
                                  </w:pPr>
                                </w:p>
                              </w:tc>
                              <w:tc>
                                <w:tcPr>
                                  <w:tcW w:w="1164" w:type="dxa"/>
                                </w:tcPr>
                                <w:p w14:paraId="182AC4F9" w14:textId="77777777" w:rsidR="00583B8D" w:rsidRPr="00AE3912" w:rsidRDefault="00583B8D" w:rsidP="00803C3C">
                                  <w:pPr>
                                    <w:jc w:val="center"/>
                                    <w:rPr>
                                      <w:b/>
                                      <w:bCs/>
                                      <w:color w:val="FF0000"/>
                                    </w:rPr>
                                  </w:pPr>
                                </w:p>
                              </w:tc>
                            </w:tr>
                            <w:tr w:rsidR="00583B8D" w:rsidRPr="00AE3912" w14:paraId="38D40842" w14:textId="77777777" w:rsidTr="00BB3035">
                              <w:tc>
                                <w:tcPr>
                                  <w:tcW w:w="1350" w:type="dxa"/>
                                  <w:vMerge w:val="restart"/>
                                  <w:shd w:val="clear" w:color="auto" w:fill="E7E6E6" w:themeFill="background2"/>
                                </w:tcPr>
                                <w:p w14:paraId="1FEBF4FA" w14:textId="3637D597" w:rsidR="00583B8D" w:rsidRDefault="006715B4"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2F07EBA0" w14:textId="00C4F9CB" w:rsidR="00583B8D" w:rsidRPr="004879D8" w:rsidRDefault="00DB1AD2" w:rsidP="001A237B">
                                  <w:pPr>
                                    <w:jc w:val="left"/>
                                    <w:rPr>
                                      <w:b/>
                                      <w:bCs/>
                                      <w:color w:val="0070C0"/>
                                    </w:rPr>
                                  </w:pPr>
                                  <w:r>
                                    <w:rPr>
                                      <w:b/>
                                      <w:bCs/>
                                      <w:color w:val="0070C0"/>
                                    </w:rPr>
                                    <w:t>7</w:t>
                                  </w:r>
                                </w:p>
                              </w:tc>
                              <w:tc>
                                <w:tcPr>
                                  <w:tcW w:w="1945" w:type="dxa"/>
                                  <w:vMerge w:val="restart"/>
                                  <w:shd w:val="clear" w:color="auto" w:fill="E7E6E6" w:themeFill="background2"/>
                                  <w:vAlign w:val="center"/>
                                </w:tcPr>
                                <w:p w14:paraId="5DE7227A" w14:textId="098C3FE7" w:rsidR="00583B8D" w:rsidRPr="004879D8" w:rsidRDefault="00583B8D" w:rsidP="001A237B">
                                  <w:pPr>
                                    <w:jc w:val="left"/>
                                    <w:rPr>
                                      <w:b/>
                                      <w:bCs/>
                                      <w:color w:val="0070C0"/>
                                    </w:rPr>
                                  </w:pPr>
                                  <w:r>
                                    <w:rPr>
                                      <w:b/>
                                      <w:bCs/>
                                      <w:color w:val="0070C0"/>
                                    </w:rPr>
                                    <w:t>100</w:t>
                                  </w:r>
                                </w:p>
                              </w:tc>
                              <w:tc>
                                <w:tcPr>
                                  <w:tcW w:w="2547" w:type="dxa"/>
                                  <w:shd w:val="clear" w:color="auto" w:fill="E7E6E6" w:themeFill="background2"/>
                                </w:tcPr>
                                <w:p w14:paraId="07229BDC" w14:textId="1F880F37" w:rsidR="00583B8D" w:rsidRPr="00803C3C" w:rsidRDefault="00583B8D" w:rsidP="001A237B">
                                  <w:pPr>
                                    <w:jc w:val="left"/>
                                    <w:rPr>
                                      <w:color w:val="FF0000"/>
                                    </w:rPr>
                                  </w:pPr>
                                  <w:r w:rsidRPr="00803C3C">
                                    <w:rPr>
                                      <w:color w:val="FF0000"/>
                                    </w:rPr>
                                    <w:t>Period of Wave</w:t>
                                  </w:r>
                                </w:p>
                              </w:tc>
                              <w:tc>
                                <w:tcPr>
                                  <w:tcW w:w="789" w:type="dxa"/>
                                  <w:shd w:val="clear" w:color="auto" w:fill="E7E6E6" w:themeFill="background2"/>
                                </w:tcPr>
                                <w:p w14:paraId="55C1EBDC" w14:textId="77777777" w:rsidR="00583B8D" w:rsidRPr="00AE3912" w:rsidRDefault="00583B8D" w:rsidP="001A237B">
                                  <w:pPr>
                                    <w:jc w:val="center"/>
                                    <w:rPr>
                                      <w:b/>
                                      <w:bCs/>
                                      <w:color w:val="FF0000"/>
                                    </w:rPr>
                                  </w:pPr>
                                </w:p>
                              </w:tc>
                              <w:tc>
                                <w:tcPr>
                                  <w:tcW w:w="982" w:type="dxa"/>
                                  <w:shd w:val="clear" w:color="auto" w:fill="E7E6E6" w:themeFill="background2"/>
                                </w:tcPr>
                                <w:p w14:paraId="0B8245D2" w14:textId="77777777" w:rsidR="00583B8D" w:rsidRPr="00AE3912" w:rsidRDefault="00583B8D" w:rsidP="001A237B">
                                  <w:pPr>
                                    <w:jc w:val="center"/>
                                    <w:rPr>
                                      <w:b/>
                                      <w:bCs/>
                                      <w:color w:val="FF0000"/>
                                    </w:rPr>
                                  </w:pPr>
                                </w:p>
                              </w:tc>
                              <w:tc>
                                <w:tcPr>
                                  <w:tcW w:w="1164" w:type="dxa"/>
                                  <w:shd w:val="clear" w:color="auto" w:fill="E7E6E6" w:themeFill="background2"/>
                                </w:tcPr>
                                <w:p w14:paraId="1FBD362C" w14:textId="77777777" w:rsidR="00583B8D" w:rsidRPr="00AE3912" w:rsidRDefault="00583B8D" w:rsidP="001A237B">
                                  <w:pPr>
                                    <w:jc w:val="center"/>
                                    <w:rPr>
                                      <w:b/>
                                      <w:bCs/>
                                      <w:color w:val="FF0000"/>
                                    </w:rPr>
                                  </w:pPr>
                                </w:p>
                              </w:tc>
                            </w:tr>
                            <w:tr w:rsidR="00583B8D" w:rsidRPr="00AE3912" w14:paraId="0ED4ADC3" w14:textId="77777777" w:rsidTr="00BB3035">
                              <w:tc>
                                <w:tcPr>
                                  <w:tcW w:w="1350" w:type="dxa"/>
                                  <w:vMerge/>
                                  <w:shd w:val="clear" w:color="auto" w:fill="E7E6E6" w:themeFill="background2"/>
                                </w:tcPr>
                                <w:p w14:paraId="013E437F" w14:textId="77777777" w:rsidR="00583B8D" w:rsidRPr="004879D8" w:rsidRDefault="00583B8D" w:rsidP="001A237B">
                                  <w:pPr>
                                    <w:jc w:val="left"/>
                                    <w:rPr>
                                      <w:b/>
                                      <w:bCs/>
                                      <w:color w:val="0070C0"/>
                                    </w:rPr>
                                  </w:pPr>
                                </w:p>
                              </w:tc>
                              <w:tc>
                                <w:tcPr>
                                  <w:tcW w:w="1620" w:type="dxa"/>
                                  <w:vMerge/>
                                  <w:shd w:val="clear" w:color="auto" w:fill="E7E6E6" w:themeFill="background2"/>
                                  <w:vAlign w:val="center"/>
                                </w:tcPr>
                                <w:p w14:paraId="394D9063" w14:textId="32EE7654" w:rsidR="00583B8D" w:rsidRPr="004879D8" w:rsidRDefault="00583B8D" w:rsidP="001A237B">
                                  <w:pPr>
                                    <w:jc w:val="left"/>
                                    <w:rPr>
                                      <w:b/>
                                      <w:bCs/>
                                      <w:color w:val="0070C0"/>
                                    </w:rPr>
                                  </w:pPr>
                                </w:p>
                              </w:tc>
                              <w:tc>
                                <w:tcPr>
                                  <w:tcW w:w="1945" w:type="dxa"/>
                                  <w:vMerge/>
                                  <w:shd w:val="clear" w:color="auto" w:fill="E7E6E6" w:themeFill="background2"/>
                                  <w:vAlign w:val="center"/>
                                </w:tcPr>
                                <w:p w14:paraId="6FA8F995" w14:textId="190BD3BC" w:rsidR="00583B8D" w:rsidRPr="004879D8" w:rsidRDefault="00583B8D" w:rsidP="001A237B">
                                  <w:pPr>
                                    <w:jc w:val="left"/>
                                    <w:rPr>
                                      <w:b/>
                                      <w:bCs/>
                                      <w:color w:val="0070C0"/>
                                    </w:rPr>
                                  </w:pPr>
                                </w:p>
                              </w:tc>
                              <w:tc>
                                <w:tcPr>
                                  <w:tcW w:w="2547" w:type="dxa"/>
                                  <w:shd w:val="clear" w:color="auto" w:fill="E7E6E6" w:themeFill="background2"/>
                                </w:tcPr>
                                <w:p w14:paraId="407BBE3E" w14:textId="41BC66C7" w:rsidR="00583B8D" w:rsidRPr="00803C3C" w:rsidRDefault="00583B8D"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663E26C4" w14:textId="77777777" w:rsidR="00583B8D" w:rsidRPr="00AE3912" w:rsidRDefault="00583B8D" w:rsidP="001A237B">
                                  <w:pPr>
                                    <w:jc w:val="center"/>
                                    <w:rPr>
                                      <w:b/>
                                      <w:bCs/>
                                      <w:color w:val="FF0000"/>
                                    </w:rPr>
                                  </w:pPr>
                                </w:p>
                              </w:tc>
                              <w:tc>
                                <w:tcPr>
                                  <w:tcW w:w="982" w:type="dxa"/>
                                  <w:shd w:val="clear" w:color="auto" w:fill="E7E6E6" w:themeFill="background2"/>
                                </w:tcPr>
                                <w:p w14:paraId="796209A9" w14:textId="77777777" w:rsidR="00583B8D" w:rsidRPr="00AE3912" w:rsidRDefault="00583B8D" w:rsidP="001A237B">
                                  <w:pPr>
                                    <w:jc w:val="center"/>
                                    <w:rPr>
                                      <w:b/>
                                      <w:bCs/>
                                      <w:color w:val="FF0000"/>
                                    </w:rPr>
                                  </w:pPr>
                                </w:p>
                              </w:tc>
                              <w:tc>
                                <w:tcPr>
                                  <w:tcW w:w="1164" w:type="dxa"/>
                                  <w:shd w:val="clear" w:color="auto" w:fill="E7E6E6" w:themeFill="background2"/>
                                </w:tcPr>
                                <w:p w14:paraId="41199E24" w14:textId="77777777" w:rsidR="00583B8D" w:rsidRPr="00AE3912" w:rsidRDefault="00583B8D" w:rsidP="001A237B">
                                  <w:pPr>
                                    <w:jc w:val="center"/>
                                    <w:rPr>
                                      <w:b/>
                                      <w:bCs/>
                                      <w:color w:val="FF0000"/>
                                    </w:rPr>
                                  </w:pPr>
                                </w:p>
                              </w:tc>
                            </w:tr>
                            <w:tr w:rsidR="00583B8D" w:rsidRPr="00AE3912" w14:paraId="281D8528" w14:textId="77777777" w:rsidTr="00BB3035">
                              <w:tc>
                                <w:tcPr>
                                  <w:tcW w:w="1350" w:type="dxa"/>
                                  <w:vMerge w:val="restart"/>
                                </w:tcPr>
                                <w:p w14:paraId="7736B3B2" w14:textId="4A6C8808" w:rsidR="00583B8D" w:rsidRDefault="006715B4" w:rsidP="009704C0">
                                  <w:pPr>
                                    <w:jc w:val="left"/>
                                    <w:rPr>
                                      <w:b/>
                                      <w:bCs/>
                                      <w:color w:val="0070C0"/>
                                    </w:rPr>
                                  </w:pPr>
                                  <w:r>
                                    <w:rPr>
                                      <w:b/>
                                      <w:bCs/>
                                      <w:color w:val="0070C0"/>
                                    </w:rPr>
                                    <w:t>Case “D”</w:t>
                                  </w:r>
                                </w:p>
                              </w:tc>
                              <w:tc>
                                <w:tcPr>
                                  <w:tcW w:w="1620" w:type="dxa"/>
                                  <w:vMerge w:val="restart"/>
                                  <w:vAlign w:val="center"/>
                                </w:tcPr>
                                <w:p w14:paraId="689E4EC1" w14:textId="2D1B48CA" w:rsidR="00583B8D" w:rsidRPr="004879D8" w:rsidRDefault="00DB1AD2" w:rsidP="009704C0">
                                  <w:pPr>
                                    <w:jc w:val="left"/>
                                    <w:rPr>
                                      <w:b/>
                                      <w:bCs/>
                                      <w:color w:val="0070C0"/>
                                    </w:rPr>
                                  </w:pPr>
                                  <w:r>
                                    <w:rPr>
                                      <w:b/>
                                      <w:bCs/>
                                      <w:color w:val="0070C0"/>
                                    </w:rPr>
                                    <w:t>7</w:t>
                                  </w:r>
                                </w:p>
                              </w:tc>
                              <w:tc>
                                <w:tcPr>
                                  <w:tcW w:w="1945" w:type="dxa"/>
                                  <w:vMerge w:val="restart"/>
                                  <w:vAlign w:val="center"/>
                                </w:tcPr>
                                <w:p w14:paraId="1C403308" w14:textId="44545824" w:rsidR="00583B8D" w:rsidRPr="004879D8" w:rsidRDefault="00583B8D" w:rsidP="009704C0">
                                  <w:pPr>
                                    <w:jc w:val="left"/>
                                    <w:rPr>
                                      <w:b/>
                                      <w:bCs/>
                                      <w:color w:val="0070C0"/>
                                    </w:rPr>
                                  </w:pPr>
                                  <w:r>
                                    <w:rPr>
                                      <w:b/>
                                      <w:bCs/>
                                      <w:color w:val="0070C0"/>
                                    </w:rPr>
                                    <w:t>5</w:t>
                                  </w:r>
                                </w:p>
                              </w:tc>
                              <w:tc>
                                <w:tcPr>
                                  <w:tcW w:w="2547" w:type="dxa"/>
                                </w:tcPr>
                                <w:p w14:paraId="65F2897A" w14:textId="3F181296" w:rsidR="00583B8D" w:rsidRPr="00803C3C" w:rsidRDefault="00583B8D" w:rsidP="009704C0">
                                  <w:pPr>
                                    <w:jc w:val="left"/>
                                    <w:rPr>
                                      <w:color w:val="FF0000"/>
                                    </w:rPr>
                                  </w:pPr>
                                  <w:r w:rsidRPr="00803C3C">
                                    <w:rPr>
                                      <w:color w:val="FF0000"/>
                                    </w:rPr>
                                    <w:t>Period of Wave</w:t>
                                  </w:r>
                                </w:p>
                              </w:tc>
                              <w:tc>
                                <w:tcPr>
                                  <w:tcW w:w="789" w:type="dxa"/>
                                </w:tcPr>
                                <w:p w14:paraId="249109C7" w14:textId="77777777" w:rsidR="00583B8D" w:rsidRPr="00AE3912" w:rsidRDefault="00583B8D" w:rsidP="009704C0">
                                  <w:pPr>
                                    <w:jc w:val="center"/>
                                    <w:rPr>
                                      <w:b/>
                                      <w:bCs/>
                                      <w:color w:val="FF0000"/>
                                    </w:rPr>
                                  </w:pPr>
                                </w:p>
                              </w:tc>
                              <w:tc>
                                <w:tcPr>
                                  <w:tcW w:w="982" w:type="dxa"/>
                                </w:tcPr>
                                <w:p w14:paraId="6B30E5D1" w14:textId="77777777" w:rsidR="00583B8D" w:rsidRPr="00AE3912" w:rsidRDefault="00583B8D" w:rsidP="009704C0">
                                  <w:pPr>
                                    <w:jc w:val="center"/>
                                    <w:rPr>
                                      <w:b/>
                                      <w:bCs/>
                                      <w:color w:val="FF0000"/>
                                    </w:rPr>
                                  </w:pPr>
                                </w:p>
                              </w:tc>
                              <w:tc>
                                <w:tcPr>
                                  <w:tcW w:w="1164" w:type="dxa"/>
                                </w:tcPr>
                                <w:p w14:paraId="4DED6A8D" w14:textId="77777777" w:rsidR="00583B8D" w:rsidRPr="00AE3912" w:rsidRDefault="00583B8D" w:rsidP="009704C0">
                                  <w:pPr>
                                    <w:jc w:val="center"/>
                                    <w:rPr>
                                      <w:b/>
                                      <w:bCs/>
                                      <w:color w:val="FF0000"/>
                                    </w:rPr>
                                  </w:pPr>
                                </w:p>
                              </w:tc>
                            </w:tr>
                            <w:tr w:rsidR="00583B8D" w:rsidRPr="00AE3912" w14:paraId="0090536B" w14:textId="77777777" w:rsidTr="00BB3035">
                              <w:tc>
                                <w:tcPr>
                                  <w:tcW w:w="1350" w:type="dxa"/>
                                  <w:vMerge/>
                                </w:tcPr>
                                <w:p w14:paraId="60067B6F" w14:textId="77777777" w:rsidR="00583B8D" w:rsidRPr="004879D8" w:rsidRDefault="00583B8D" w:rsidP="009704C0">
                                  <w:pPr>
                                    <w:jc w:val="left"/>
                                    <w:rPr>
                                      <w:b/>
                                      <w:bCs/>
                                      <w:color w:val="0070C0"/>
                                    </w:rPr>
                                  </w:pPr>
                                </w:p>
                              </w:tc>
                              <w:tc>
                                <w:tcPr>
                                  <w:tcW w:w="1620" w:type="dxa"/>
                                  <w:vMerge/>
                                </w:tcPr>
                                <w:p w14:paraId="0F8A1285" w14:textId="61003537" w:rsidR="00583B8D" w:rsidRPr="004879D8" w:rsidRDefault="00583B8D" w:rsidP="009704C0">
                                  <w:pPr>
                                    <w:jc w:val="left"/>
                                    <w:rPr>
                                      <w:b/>
                                      <w:bCs/>
                                      <w:color w:val="0070C0"/>
                                    </w:rPr>
                                  </w:pPr>
                                </w:p>
                              </w:tc>
                              <w:tc>
                                <w:tcPr>
                                  <w:tcW w:w="1945" w:type="dxa"/>
                                  <w:vMerge/>
                                </w:tcPr>
                                <w:p w14:paraId="3EF53AA1" w14:textId="77777777" w:rsidR="00583B8D" w:rsidRPr="004879D8" w:rsidRDefault="00583B8D" w:rsidP="009704C0">
                                  <w:pPr>
                                    <w:jc w:val="left"/>
                                    <w:rPr>
                                      <w:b/>
                                      <w:bCs/>
                                      <w:color w:val="0070C0"/>
                                    </w:rPr>
                                  </w:pPr>
                                </w:p>
                              </w:tc>
                              <w:tc>
                                <w:tcPr>
                                  <w:tcW w:w="2547" w:type="dxa"/>
                                </w:tcPr>
                                <w:p w14:paraId="60D702CF" w14:textId="198DDC89" w:rsidR="00583B8D" w:rsidRPr="00803C3C" w:rsidRDefault="00583B8D" w:rsidP="009704C0">
                                  <w:pPr>
                                    <w:jc w:val="left"/>
                                    <w:rPr>
                                      <w:color w:val="FF0000"/>
                                    </w:rPr>
                                  </w:pPr>
                                  <w:r w:rsidRPr="00803C3C">
                                    <w:rPr>
                                      <w:color w:val="FF0000"/>
                                    </w:rPr>
                                    <w:t>Time between point</w:t>
                                  </w:r>
                                  <w:r>
                                    <w:rPr>
                                      <w:color w:val="FF0000"/>
                                    </w:rPr>
                                    <w:t>s</w:t>
                                  </w:r>
                                </w:p>
                              </w:tc>
                              <w:tc>
                                <w:tcPr>
                                  <w:tcW w:w="789" w:type="dxa"/>
                                </w:tcPr>
                                <w:p w14:paraId="3393B49D" w14:textId="77777777" w:rsidR="00583B8D" w:rsidRPr="00AE3912" w:rsidRDefault="00583B8D" w:rsidP="009704C0">
                                  <w:pPr>
                                    <w:jc w:val="center"/>
                                    <w:rPr>
                                      <w:b/>
                                      <w:bCs/>
                                      <w:color w:val="FF0000"/>
                                    </w:rPr>
                                  </w:pPr>
                                </w:p>
                              </w:tc>
                              <w:tc>
                                <w:tcPr>
                                  <w:tcW w:w="982" w:type="dxa"/>
                                </w:tcPr>
                                <w:p w14:paraId="4484B6B6" w14:textId="77777777" w:rsidR="00583B8D" w:rsidRPr="00AE3912" w:rsidRDefault="00583B8D" w:rsidP="009704C0">
                                  <w:pPr>
                                    <w:jc w:val="center"/>
                                    <w:rPr>
                                      <w:b/>
                                      <w:bCs/>
                                      <w:color w:val="FF0000"/>
                                    </w:rPr>
                                  </w:pPr>
                                </w:p>
                              </w:tc>
                              <w:tc>
                                <w:tcPr>
                                  <w:tcW w:w="1164" w:type="dxa"/>
                                </w:tcPr>
                                <w:p w14:paraId="32624F7E" w14:textId="77777777" w:rsidR="00583B8D" w:rsidRPr="00AE3912" w:rsidRDefault="00583B8D" w:rsidP="009704C0">
                                  <w:pPr>
                                    <w:jc w:val="center"/>
                                    <w:rPr>
                                      <w:b/>
                                      <w:bCs/>
                                      <w:color w:val="FF0000"/>
                                    </w:rPr>
                                  </w:pPr>
                                </w:p>
                              </w:tc>
                            </w:tr>
                          </w:tbl>
                          <w:p w14:paraId="3CD549EF" w14:textId="77777777" w:rsidR="00AD6F47" w:rsidRPr="00DE3EBA" w:rsidRDefault="00AD6F47" w:rsidP="00A07BC5">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33B56" id="Text Box 1965924770" o:spid="_x0000_s1029" type="#_x0000_t202" style="position:absolute;left:0;text-align:left;margin-left:0;margin-top:.6pt;width:535.2pt;height:227.85pt;z-index:251693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" strokecolor="red">
                <v:textbox>
                  <w:txbxContent>
                    <w:p w14:paraId="52069050" w14:textId="33CB23FB" w:rsidR="00AD6F47" w:rsidRDefault="00AD6F47" w:rsidP="00AD6F47">
                      <w:pPr>
                        <w:pStyle w:val="Heading2"/>
                        <w:ind w:left="360"/>
                      </w:pPr>
                      <w:r>
                        <w:t>Part 1</w:t>
                      </w:r>
                      <w:r w:rsidR="00DB1AD2">
                        <w:t>.2</w:t>
                      </w:r>
                      <w:r>
                        <w:tab/>
                        <w:t>2 Pts.</w:t>
                      </w:r>
                    </w:p>
                    <w:p w14:paraId="60DB2999" w14:textId="17E75754" w:rsidR="00AD6F47" w:rsidRDefault="00AD6F47" w:rsidP="00D10EC6">
                      <w:pPr>
                        <w:ind w:left="1440" w:hanging="720"/>
                        <w:jc w:val="left"/>
                      </w:pPr>
                      <w:r>
                        <w:rPr>
                          <w:b/>
                          <w:bCs/>
                        </w:rPr>
                        <w:t>Q</w:t>
                      </w:r>
                      <w:r w:rsidR="00FB1920">
                        <w:rPr>
                          <w:b/>
                          <w:bCs/>
                        </w:rPr>
                        <w:t>2</w:t>
                      </w:r>
                      <w:r>
                        <w:tab/>
                      </w:r>
                      <w:r w:rsidR="00FB1920">
                        <w:t xml:space="preserve">Adjust Timer2, recompile each time, </w:t>
                      </w:r>
                      <w:r w:rsidR="00D25D75">
                        <w:t xml:space="preserve">and measure to fill in the </w:t>
                      </w:r>
                      <w:r w:rsidR="00DB1AD2">
                        <w:t xml:space="preserve">table.  </w:t>
                      </w:r>
                      <w:r w:rsidR="00D10EC6">
                        <w:t>If the system ‘breaks’</w:t>
                      </w:r>
                      <w:r w:rsidR="00D10EC6">
                        <w:br/>
                        <w:t>put “breaks” in the box.</w:t>
                      </w:r>
                    </w:p>
                    <w:p w14:paraId="52D7B8EF" w14:textId="77777777" w:rsidR="00AD6F47" w:rsidRDefault="00AD6F47" w:rsidP="00AD6F47">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B3035" w:rsidRPr="00AE3912" w14:paraId="49C38A5D" w14:textId="77777777" w:rsidTr="00BB3035">
                        <w:tc>
                          <w:tcPr>
                            <w:tcW w:w="4915" w:type="dxa"/>
                            <w:gridSpan w:val="3"/>
                          </w:tcPr>
                          <w:p w14:paraId="3DB0E8B3" w14:textId="5BDC80A7" w:rsidR="00BB3035" w:rsidRPr="00AE3912" w:rsidRDefault="00BB3035" w:rsidP="00803C3C">
                            <w:pPr>
                              <w:jc w:val="center"/>
                              <w:rPr>
                                <w:b/>
                                <w:bCs/>
                              </w:rPr>
                            </w:pPr>
                            <w:r w:rsidRPr="004879D8">
                              <w:rPr>
                                <w:b/>
                                <w:bCs/>
                                <w:color w:val="0070C0"/>
                              </w:rPr>
                              <w:t>Timer2 Triggering</w:t>
                            </w:r>
                          </w:p>
                        </w:tc>
                        <w:tc>
                          <w:tcPr>
                            <w:tcW w:w="2547" w:type="dxa"/>
                            <w:vMerge w:val="restart"/>
                            <w:vAlign w:val="center"/>
                          </w:tcPr>
                          <w:p w14:paraId="38DE874F" w14:textId="61494AF7" w:rsidR="00BB3035" w:rsidRPr="00AE3912" w:rsidRDefault="00BB3035"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4BF9BD69" w14:textId="77777777" w:rsidR="00BB3035" w:rsidRPr="00AE3912" w:rsidRDefault="00BB3035" w:rsidP="00D3368E">
                            <w:pPr>
                              <w:jc w:val="center"/>
                              <w:rPr>
                                <w:b/>
                                <w:bCs/>
                              </w:rPr>
                            </w:pPr>
                            <w:r w:rsidRPr="00AE3912">
                              <w:rPr>
                                <w:b/>
                                <w:bCs/>
                              </w:rPr>
                              <w:t>10</w:t>
                            </w:r>
                          </w:p>
                        </w:tc>
                        <w:tc>
                          <w:tcPr>
                            <w:tcW w:w="982" w:type="dxa"/>
                            <w:vMerge w:val="restart"/>
                            <w:vAlign w:val="center"/>
                          </w:tcPr>
                          <w:p w14:paraId="46E44B92" w14:textId="77777777" w:rsidR="00BB3035" w:rsidRPr="00AE3912" w:rsidRDefault="00BB3035" w:rsidP="00D3368E">
                            <w:pPr>
                              <w:jc w:val="center"/>
                              <w:rPr>
                                <w:b/>
                                <w:bCs/>
                              </w:rPr>
                            </w:pPr>
                            <w:r w:rsidRPr="00AE3912">
                              <w:rPr>
                                <w:b/>
                                <w:bCs/>
                              </w:rPr>
                              <w:t>100</w:t>
                            </w:r>
                          </w:p>
                        </w:tc>
                        <w:tc>
                          <w:tcPr>
                            <w:tcW w:w="1164" w:type="dxa"/>
                            <w:vMerge w:val="restart"/>
                            <w:vAlign w:val="center"/>
                          </w:tcPr>
                          <w:p w14:paraId="3F34057E" w14:textId="77777777" w:rsidR="00BB3035" w:rsidRPr="00AE3912" w:rsidRDefault="00BB3035" w:rsidP="00D3368E">
                            <w:pPr>
                              <w:jc w:val="center"/>
                              <w:rPr>
                                <w:b/>
                                <w:bCs/>
                              </w:rPr>
                            </w:pPr>
                            <w:r w:rsidRPr="00AE3912">
                              <w:rPr>
                                <w:b/>
                                <w:bCs/>
                              </w:rPr>
                              <w:t>1000</w:t>
                            </w:r>
                          </w:p>
                        </w:tc>
                      </w:tr>
                      <w:tr w:rsidR="00583B8D" w:rsidRPr="00AE3912" w14:paraId="4FB723E5" w14:textId="77777777" w:rsidTr="00BB3035">
                        <w:tc>
                          <w:tcPr>
                            <w:tcW w:w="1350" w:type="dxa"/>
                          </w:tcPr>
                          <w:p w14:paraId="5764B4FE" w14:textId="1155886D" w:rsidR="00583B8D" w:rsidRPr="004879D8" w:rsidRDefault="00583B8D" w:rsidP="00803C3C">
                            <w:pPr>
                              <w:jc w:val="left"/>
                              <w:rPr>
                                <w:b/>
                                <w:bCs/>
                                <w:color w:val="0070C0"/>
                              </w:rPr>
                            </w:pPr>
                          </w:p>
                        </w:tc>
                        <w:tc>
                          <w:tcPr>
                            <w:tcW w:w="1620" w:type="dxa"/>
                          </w:tcPr>
                          <w:p w14:paraId="354F5BCF" w14:textId="766337E8" w:rsidR="00583B8D" w:rsidRPr="004879D8" w:rsidRDefault="00583B8D" w:rsidP="00803C3C">
                            <w:pPr>
                              <w:jc w:val="left"/>
                              <w:rPr>
                                <w:b/>
                                <w:bCs/>
                                <w:color w:val="0070C0"/>
                              </w:rPr>
                            </w:pPr>
                            <w:proofErr w:type="spellStart"/>
                            <w:r w:rsidRPr="004879D8">
                              <w:rPr>
                                <w:b/>
                                <w:bCs/>
                                <w:color w:val="0070C0"/>
                              </w:rPr>
                              <w:t>Prescaler</w:t>
                            </w:r>
                            <w:proofErr w:type="spellEnd"/>
                          </w:p>
                        </w:tc>
                        <w:tc>
                          <w:tcPr>
                            <w:tcW w:w="1945" w:type="dxa"/>
                          </w:tcPr>
                          <w:p w14:paraId="4081F0F7" w14:textId="2B2E6075" w:rsidR="00583B8D" w:rsidRPr="004879D8" w:rsidRDefault="00583B8D" w:rsidP="00803C3C">
                            <w:pPr>
                              <w:jc w:val="left"/>
                              <w:rPr>
                                <w:b/>
                                <w:bCs/>
                                <w:color w:val="0070C0"/>
                              </w:rPr>
                            </w:pPr>
                            <w:r w:rsidRPr="004879D8">
                              <w:rPr>
                                <w:b/>
                                <w:bCs/>
                                <w:color w:val="0070C0"/>
                              </w:rPr>
                              <w:t>Counter Period</w:t>
                            </w:r>
                          </w:p>
                        </w:tc>
                        <w:tc>
                          <w:tcPr>
                            <w:tcW w:w="2547" w:type="dxa"/>
                            <w:vMerge/>
                          </w:tcPr>
                          <w:p w14:paraId="5405F943" w14:textId="77777777" w:rsidR="00583B8D" w:rsidRPr="00803C3C" w:rsidRDefault="00583B8D" w:rsidP="00803C3C">
                            <w:pPr>
                              <w:jc w:val="left"/>
                              <w:rPr>
                                <w:color w:val="FF0000"/>
                              </w:rPr>
                            </w:pPr>
                          </w:p>
                        </w:tc>
                        <w:tc>
                          <w:tcPr>
                            <w:tcW w:w="789" w:type="dxa"/>
                            <w:vMerge/>
                          </w:tcPr>
                          <w:p w14:paraId="04386EC3" w14:textId="77777777" w:rsidR="00583B8D" w:rsidRPr="00AE3912" w:rsidRDefault="00583B8D" w:rsidP="00803C3C">
                            <w:pPr>
                              <w:jc w:val="center"/>
                              <w:rPr>
                                <w:b/>
                                <w:bCs/>
                                <w:color w:val="FF0000"/>
                              </w:rPr>
                            </w:pPr>
                          </w:p>
                        </w:tc>
                        <w:tc>
                          <w:tcPr>
                            <w:tcW w:w="982" w:type="dxa"/>
                            <w:vMerge/>
                          </w:tcPr>
                          <w:p w14:paraId="03FDE624" w14:textId="77777777" w:rsidR="00583B8D" w:rsidRPr="00AE3912" w:rsidRDefault="00583B8D" w:rsidP="00803C3C">
                            <w:pPr>
                              <w:jc w:val="center"/>
                              <w:rPr>
                                <w:b/>
                                <w:bCs/>
                                <w:color w:val="FF0000"/>
                              </w:rPr>
                            </w:pPr>
                          </w:p>
                        </w:tc>
                        <w:tc>
                          <w:tcPr>
                            <w:tcW w:w="1164" w:type="dxa"/>
                            <w:vMerge/>
                          </w:tcPr>
                          <w:p w14:paraId="3E72A881" w14:textId="77777777" w:rsidR="00583B8D" w:rsidRPr="00AE3912" w:rsidRDefault="00583B8D" w:rsidP="00803C3C">
                            <w:pPr>
                              <w:jc w:val="center"/>
                              <w:rPr>
                                <w:b/>
                                <w:bCs/>
                                <w:color w:val="FF0000"/>
                              </w:rPr>
                            </w:pPr>
                          </w:p>
                        </w:tc>
                      </w:tr>
                      <w:tr w:rsidR="00583B8D" w:rsidRPr="00AE3912" w14:paraId="6F88A025" w14:textId="77777777" w:rsidTr="00BB3035">
                        <w:tc>
                          <w:tcPr>
                            <w:tcW w:w="1350" w:type="dxa"/>
                            <w:vMerge w:val="restart"/>
                            <w:shd w:val="clear" w:color="auto" w:fill="E7E6E6" w:themeFill="background2"/>
                          </w:tcPr>
                          <w:p w14:paraId="33760F7A" w14:textId="2A2863BB" w:rsidR="00583B8D" w:rsidRPr="004879D8" w:rsidRDefault="00564BBD" w:rsidP="00803C3C">
                            <w:pPr>
                              <w:jc w:val="left"/>
                              <w:rPr>
                                <w:b/>
                                <w:bCs/>
                                <w:color w:val="0070C0"/>
                              </w:rPr>
                            </w:pPr>
                            <w:r>
                              <w:rPr>
                                <w:b/>
                                <w:bCs/>
                                <w:color w:val="0070C0"/>
                              </w:rPr>
                              <w:t xml:space="preserve">Case </w:t>
                            </w:r>
                            <w:r w:rsidR="006715B4">
                              <w:rPr>
                                <w:b/>
                                <w:bCs/>
                                <w:color w:val="0070C0"/>
                              </w:rPr>
                              <w:t>“A”</w:t>
                            </w:r>
                          </w:p>
                        </w:tc>
                        <w:tc>
                          <w:tcPr>
                            <w:tcW w:w="1620" w:type="dxa"/>
                            <w:vMerge w:val="restart"/>
                            <w:shd w:val="clear" w:color="auto" w:fill="E7E6E6" w:themeFill="background2"/>
                            <w:vAlign w:val="center"/>
                          </w:tcPr>
                          <w:p w14:paraId="55D17B5B" w14:textId="047C6688" w:rsidR="00583B8D" w:rsidRPr="004879D8" w:rsidRDefault="00583B8D"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5D346638" w14:textId="42BBA307" w:rsidR="00583B8D" w:rsidRPr="004879D8" w:rsidRDefault="00583B8D" w:rsidP="00803C3C">
                            <w:pPr>
                              <w:jc w:val="left"/>
                              <w:rPr>
                                <w:b/>
                                <w:bCs/>
                                <w:color w:val="0070C0"/>
                              </w:rPr>
                            </w:pPr>
                            <w:r w:rsidRPr="004879D8">
                              <w:rPr>
                                <w:b/>
                                <w:bCs/>
                                <w:color w:val="0070C0"/>
                              </w:rPr>
                              <w:t>10000</w:t>
                            </w:r>
                          </w:p>
                        </w:tc>
                        <w:tc>
                          <w:tcPr>
                            <w:tcW w:w="2547" w:type="dxa"/>
                            <w:shd w:val="clear" w:color="auto" w:fill="E7E6E6" w:themeFill="background2"/>
                          </w:tcPr>
                          <w:p w14:paraId="3E426429" w14:textId="0C0E518E" w:rsidR="00583B8D" w:rsidRPr="00AE3912" w:rsidRDefault="00583B8D" w:rsidP="00803C3C">
                            <w:pPr>
                              <w:jc w:val="left"/>
                              <w:rPr>
                                <w:b/>
                                <w:bCs/>
                                <w:color w:val="FF0000"/>
                              </w:rPr>
                            </w:pPr>
                            <w:r w:rsidRPr="00803C3C">
                              <w:rPr>
                                <w:color w:val="FF0000"/>
                              </w:rPr>
                              <w:t>Period of Wave</w:t>
                            </w:r>
                          </w:p>
                        </w:tc>
                        <w:tc>
                          <w:tcPr>
                            <w:tcW w:w="789" w:type="dxa"/>
                            <w:shd w:val="clear" w:color="auto" w:fill="E7E6E6" w:themeFill="background2"/>
                          </w:tcPr>
                          <w:p w14:paraId="14094F5D" w14:textId="77777777" w:rsidR="00583B8D" w:rsidRPr="00AE3912" w:rsidRDefault="00583B8D" w:rsidP="00803C3C">
                            <w:pPr>
                              <w:jc w:val="center"/>
                              <w:rPr>
                                <w:b/>
                                <w:bCs/>
                                <w:color w:val="FF0000"/>
                              </w:rPr>
                            </w:pPr>
                          </w:p>
                        </w:tc>
                        <w:tc>
                          <w:tcPr>
                            <w:tcW w:w="982" w:type="dxa"/>
                            <w:shd w:val="clear" w:color="auto" w:fill="E7E6E6" w:themeFill="background2"/>
                          </w:tcPr>
                          <w:p w14:paraId="44366DCA" w14:textId="77777777" w:rsidR="00583B8D" w:rsidRPr="00AE3912" w:rsidRDefault="00583B8D" w:rsidP="00803C3C">
                            <w:pPr>
                              <w:jc w:val="center"/>
                              <w:rPr>
                                <w:b/>
                                <w:bCs/>
                                <w:color w:val="FF0000"/>
                              </w:rPr>
                            </w:pPr>
                          </w:p>
                        </w:tc>
                        <w:tc>
                          <w:tcPr>
                            <w:tcW w:w="1164" w:type="dxa"/>
                            <w:shd w:val="clear" w:color="auto" w:fill="E7E6E6" w:themeFill="background2"/>
                          </w:tcPr>
                          <w:p w14:paraId="771EB166" w14:textId="77777777" w:rsidR="00583B8D" w:rsidRPr="00AE3912" w:rsidRDefault="00583B8D" w:rsidP="00803C3C">
                            <w:pPr>
                              <w:jc w:val="center"/>
                              <w:rPr>
                                <w:b/>
                                <w:bCs/>
                                <w:color w:val="FF0000"/>
                              </w:rPr>
                            </w:pPr>
                          </w:p>
                        </w:tc>
                      </w:tr>
                      <w:tr w:rsidR="00583B8D" w:rsidRPr="00AE3912" w14:paraId="79FB4F91" w14:textId="77777777" w:rsidTr="00BB3035">
                        <w:tc>
                          <w:tcPr>
                            <w:tcW w:w="1350" w:type="dxa"/>
                            <w:vMerge/>
                            <w:shd w:val="clear" w:color="auto" w:fill="E7E6E6" w:themeFill="background2"/>
                          </w:tcPr>
                          <w:p w14:paraId="7455D2A2" w14:textId="77777777" w:rsidR="00583B8D" w:rsidRPr="004879D8" w:rsidRDefault="00583B8D" w:rsidP="00803C3C">
                            <w:pPr>
                              <w:jc w:val="left"/>
                              <w:rPr>
                                <w:b/>
                                <w:bCs/>
                                <w:color w:val="0070C0"/>
                              </w:rPr>
                            </w:pPr>
                          </w:p>
                        </w:tc>
                        <w:tc>
                          <w:tcPr>
                            <w:tcW w:w="1620" w:type="dxa"/>
                            <w:vMerge/>
                            <w:shd w:val="clear" w:color="auto" w:fill="E7E6E6" w:themeFill="background2"/>
                            <w:vAlign w:val="center"/>
                          </w:tcPr>
                          <w:p w14:paraId="19852FAB" w14:textId="24CD5580" w:rsidR="00583B8D" w:rsidRPr="004879D8" w:rsidRDefault="00583B8D" w:rsidP="00803C3C">
                            <w:pPr>
                              <w:jc w:val="left"/>
                              <w:rPr>
                                <w:b/>
                                <w:bCs/>
                                <w:color w:val="0070C0"/>
                              </w:rPr>
                            </w:pPr>
                          </w:p>
                        </w:tc>
                        <w:tc>
                          <w:tcPr>
                            <w:tcW w:w="1945" w:type="dxa"/>
                            <w:vMerge/>
                            <w:shd w:val="clear" w:color="auto" w:fill="E7E6E6" w:themeFill="background2"/>
                            <w:vAlign w:val="center"/>
                          </w:tcPr>
                          <w:p w14:paraId="6774A2A6" w14:textId="3E5D39F5" w:rsidR="00583B8D" w:rsidRPr="004879D8" w:rsidRDefault="00583B8D" w:rsidP="00803C3C">
                            <w:pPr>
                              <w:jc w:val="left"/>
                              <w:rPr>
                                <w:b/>
                                <w:bCs/>
                                <w:color w:val="0070C0"/>
                              </w:rPr>
                            </w:pPr>
                          </w:p>
                        </w:tc>
                        <w:tc>
                          <w:tcPr>
                            <w:tcW w:w="2547" w:type="dxa"/>
                            <w:shd w:val="clear" w:color="auto" w:fill="E7E6E6" w:themeFill="background2"/>
                          </w:tcPr>
                          <w:p w14:paraId="0090BA36" w14:textId="1C5B67C4" w:rsidR="00583B8D" w:rsidRPr="00AE3912" w:rsidRDefault="00583B8D"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4B445F6A" w14:textId="77777777" w:rsidR="00583B8D" w:rsidRPr="00AE3912" w:rsidRDefault="00583B8D" w:rsidP="00803C3C">
                            <w:pPr>
                              <w:jc w:val="center"/>
                              <w:rPr>
                                <w:b/>
                                <w:bCs/>
                                <w:color w:val="FF0000"/>
                              </w:rPr>
                            </w:pPr>
                          </w:p>
                        </w:tc>
                        <w:tc>
                          <w:tcPr>
                            <w:tcW w:w="982" w:type="dxa"/>
                            <w:shd w:val="clear" w:color="auto" w:fill="E7E6E6" w:themeFill="background2"/>
                          </w:tcPr>
                          <w:p w14:paraId="190D4F63" w14:textId="77777777" w:rsidR="00583B8D" w:rsidRPr="00AE3912" w:rsidRDefault="00583B8D" w:rsidP="00803C3C">
                            <w:pPr>
                              <w:jc w:val="center"/>
                              <w:rPr>
                                <w:b/>
                                <w:bCs/>
                                <w:color w:val="FF0000"/>
                              </w:rPr>
                            </w:pPr>
                          </w:p>
                        </w:tc>
                        <w:tc>
                          <w:tcPr>
                            <w:tcW w:w="1164" w:type="dxa"/>
                            <w:shd w:val="clear" w:color="auto" w:fill="E7E6E6" w:themeFill="background2"/>
                          </w:tcPr>
                          <w:p w14:paraId="2EAB3ACB" w14:textId="77777777" w:rsidR="00583B8D" w:rsidRPr="00AE3912" w:rsidRDefault="00583B8D" w:rsidP="00803C3C">
                            <w:pPr>
                              <w:jc w:val="center"/>
                              <w:rPr>
                                <w:b/>
                                <w:bCs/>
                                <w:color w:val="FF0000"/>
                              </w:rPr>
                            </w:pPr>
                          </w:p>
                        </w:tc>
                      </w:tr>
                      <w:tr w:rsidR="00583B8D" w:rsidRPr="00AE3912" w14:paraId="24A90134" w14:textId="77777777" w:rsidTr="00BB3035">
                        <w:tc>
                          <w:tcPr>
                            <w:tcW w:w="1350" w:type="dxa"/>
                            <w:vMerge w:val="restart"/>
                          </w:tcPr>
                          <w:p w14:paraId="3FA150CF" w14:textId="4B804EE1" w:rsidR="00583B8D" w:rsidRPr="004879D8" w:rsidRDefault="00564BBD" w:rsidP="00803C3C">
                            <w:pPr>
                              <w:jc w:val="left"/>
                              <w:rPr>
                                <w:b/>
                                <w:bCs/>
                                <w:color w:val="0070C0"/>
                              </w:rPr>
                            </w:pPr>
                            <w:r>
                              <w:rPr>
                                <w:b/>
                                <w:bCs/>
                                <w:color w:val="0070C0"/>
                              </w:rPr>
                              <w:t xml:space="preserve">Case </w:t>
                            </w:r>
                            <w:r w:rsidR="006715B4">
                              <w:rPr>
                                <w:b/>
                                <w:bCs/>
                                <w:color w:val="0070C0"/>
                              </w:rPr>
                              <w:t>“B”</w:t>
                            </w:r>
                          </w:p>
                        </w:tc>
                        <w:tc>
                          <w:tcPr>
                            <w:tcW w:w="1620" w:type="dxa"/>
                            <w:vMerge w:val="restart"/>
                            <w:vAlign w:val="center"/>
                          </w:tcPr>
                          <w:p w14:paraId="524336D1" w14:textId="398BB4BC" w:rsidR="00583B8D" w:rsidRPr="004879D8" w:rsidRDefault="00583B8D" w:rsidP="00803C3C">
                            <w:pPr>
                              <w:jc w:val="left"/>
                              <w:rPr>
                                <w:b/>
                                <w:bCs/>
                                <w:color w:val="0070C0"/>
                              </w:rPr>
                            </w:pPr>
                            <w:r w:rsidRPr="004879D8">
                              <w:rPr>
                                <w:b/>
                                <w:bCs/>
                                <w:color w:val="0070C0"/>
                              </w:rPr>
                              <w:t>79</w:t>
                            </w:r>
                          </w:p>
                        </w:tc>
                        <w:tc>
                          <w:tcPr>
                            <w:tcW w:w="1945" w:type="dxa"/>
                            <w:vMerge w:val="restart"/>
                            <w:vAlign w:val="center"/>
                          </w:tcPr>
                          <w:p w14:paraId="5CD4E617" w14:textId="62D74FA3" w:rsidR="00583B8D" w:rsidRPr="004879D8" w:rsidRDefault="00583B8D" w:rsidP="00803C3C">
                            <w:pPr>
                              <w:jc w:val="left"/>
                              <w:rPr>
                                <w:b/>
                                <w:bCs/>
                                <w:color w:val="0070C0"/>
                              </w:rPr>
                            </w:pPr>
                            <w:r w:rsidRPr="004879D8">
                              <w:rPr>
                                <w:b/>
                                <w:bCs/>
                                <w:color w:val="0070C0"/>
                              </w:rPr>
                              <w:t>1</w:t>
                            </w:r>
                          </w:p>
                        </w:tc>
                        <w:tc>
                          <w:tcPr>
                            <w:tcW w:w="2547" w:type="dxa"/>
                          </w:tcPr>
                          <w:p w14:paraId="6D9FF896" w14:textId="020D8C88" w:rsidR="00583B8D" w:rsidRPr="00803C3C" w:rsidRDefault="00583B8D" w:rsidP="00803C3C">
                            <w:pPr>
                              <w:jc w:val="left"/>
                              <w:rPr>
                                <w:color w:val="FF0000"/>
                              </w:rPr>
                            </w:pPr>
                            <w:r w:rsidRPr="00803C3C">
                              <w:rPr>
                                <w:color w:val="FF0000"/>
                              </w:rPr>
                              <w:t>Period of Wave</w:t>
                            </w:r>
                          </w:p>
                        </w:tc>
                        <w:tc>
                          <w:tcPr>
                            <w:tcW w:w="789" w:type="dxa"/>
                          </w:tcPr>
                          <w:p w14:paraId="2D10746D" w14:textId="77777777" w:rsidR="00583B8D" w:rsidRPr="00AE3912" w:rsidRDefault="00583B8D" w:rsidP="00803C3C">
                            <w:pPr>
                              <w:jc w:val="center"/>
                              <w:rPr>
                                <w:b/>
                                <w:bCs/>
                                <w:color w:val="FF0000"/>
                              </w:rPr>
                            </w:pPr>
                          </w:p>
                        </w:tc>
                        <w:tc>
                          <w:tcPr>
                            <w:tcW w:w="982" w:type="dxa"/>
                          </w:tcPr>
                          <w:p w14:paraId="6B4F3CA8" w14:textId="77777777" w:rsidR="00583B8D" w:rsidRPr="00AE3912" w:rsidRDefault="00583B8D" w:rsidP="00803C3C">
                            <w:pPr>
                              <w:jc w:val="center"/>
                              <w:rPr>
                                <w:b/>
                                <w:bCs/>
                                <w:color w:val="FF0000"/>
                              </w:rPr>
                            </w:pPr>
                          </w:p>
                        </w:tc>
                        <w:tc>
                          <w:tcPr>
                            <w:tcW w:w="1164" w:type="dxa"/>
                          </w:tcPr>
                          <w:p w14:paraId="59D6E8AC" w14:textId="77777777" w:rsidR="00583B8D" w:rsidRPr="00AE3912" w:rsidRDefault="00583B8D" w:rsidP="00803C3C">
                            <w:pPr>
                              <w:jc w:val="center"/>
                              <w:rPr>
                                <w:b/>
                                <w:bCs/>
                                <w:color w:val="FF0000"/>
                              </w:rPr>
                            </w:pPr>
                          </w:p>
                        </w:tc>
                      </w:tr>
                      <w:tr w:rsidR="00583B8D" w:rsidRPr="00AE3912" w14:paraId="3BD33B15" w14:textId="77777777" w:rsidTr="00BB3035">
                        <w:tc>
                          <w:tcPr>
                            <w:tcW w:w="1350" w:type="dxa"/>
                            <w:vMerge/>
                          </w:tcPr>
                          <w:p w14:paraId="6253AF8D" w14:textId="77777777" w:rsidR="00583B8D" w:rsidRPr="004879D8" w:rsidRDefault="00583B8D" w:rsidP="00803C3C">
                            <w:pPr>
                              <w:jc w:val="left"/>
                              <w:rPr>
                                <w:b/>
                                <w:bCs/>
                                <w:color w:val="0070C0"/>
                              </w:rPr>
                            </w:pPr>
                          </w:p>
                        </w:tc>
                        <w:tc>
                          <w:tcPr>
                            <w:tcW w:w="1620" w:type="dxa"/>
                            <w:vMerge/>
                            <w:vAlign w:val="center"/>
                          </w:tcPr>
                          <w:p w14:paraId="327B1CFC" w14:textId="7356C1BF" w:rsidR="00583B8D" w:rsidRPr="004879D8" w:rsidRDefault="00583B8D" w:rsidP="00803C3C">
                            <w:pPr>
                              <w:jc w:val="left"/>
                              <w:rPr>
                                <w:b/>
                                <w:bCs/>
                                <w:color w:val="0070C0"/>
                              </w:rPr>
                            </w:pPr>
                          </w:p>
                        </w:tc>
                        <w:tc>
                          <w:tcPr>
                            <w:tcW w:w="1945" w:type="dxa"/>
                            <w:vMerge/>
                            <w:vAlign w:val="center"/>
                          </w:tcPr>
                          <w:p w14:paraId="584FBC81" w14:textId="4C4C9EF6" w:rsidR="00583B8D" w:rsidRPr="004879D8" w:rsidRDefault="00583B8D" w:rsidP="00803C3C">
                            <w:pPr>
                              <w:jc w:val="left"/>
                              <w:rPr>
                                <w:b/>
                                <w:bCs/>
                                <w:color w:val="0070C0"/>
                              </w:rPr>
                            </w:pPr>
                          </w:p>
                        </w:tc>
                        <w:tc>
                          <w:tcPr>
                            <w:tcW w:w="2547" w:type="dxa"/>
                          </w:tcPr>
                          <w:p w14:paraId="029FDEE4" w14:textId="7A2E9CAD" w:rsidR="00583B8D" w:rsidRPr="00803C3C" w:rsidRDefault="00583B8D" w:rsidP="00803C3C">
                            <w:pPr>
                              <w:jc w:val="left"/>
                              <w:rPr>
                                <w:color w:val="FF0000"/>
                              </w:rPr>
                            </w:pPr>
                            <w:r w:rsidRPr="00803C3C">
                              <w:rPr>
                                <w:color w:val="FF0000"/>
                              </w:rPr>
                              <w:t>Time between point</w:t>
                            </w:r>
                            <w:r>
                              <w:rPr>
                                <w:color w:val="FF0000"/>
                              </w:rPr>
                              <w:t>s</w:t>
                            </w:r>
                          </w:p>
                        </w:tc>
                        <w:tc>
                          <w:tcPr>
                            <w:tcW w:w="789" w:type="dxa"/>
                          </w:tcPr>
                          <w:p w14:paraId="4A3690BE" w14:textId="77777777" w:rsidR="00583B8D" w:rsidRPr="00AE3912" w:rsidRDefault="00583B8D" w:rsidP="00803C3C">
                            <w:pPr>
                              <w:jc w:val="center"/>
                              <w:rPr>
                                <w:b/>
                                <w:bCs/>
                                <w:color w:val="FF0000"/>
                              </w:rPr>
                            </w:pPr>
                          </w:p>
                        </w:tc>
                        <w:tc>
                          <w:tcPr>
                            <w:tcW w:w="982" w:type="dxa"/>
                          </w:tcPr>
                          <w:p w14:paraId="2A5BA08B" w14:textId="77777777" w:rsidR="00583B8D" w:rsidRPr="00AE3912" w:rsidRDefault="00583B8D" w:rsidP="00803C3C">
                            <w:pPr>
                              <w:jc w:val="center"/>
                              <w:rPr>
                                <w:b/>
                                <w:bCs/>
                                <w:color w:val="FF0000"/>
                              </w:rPr>
                            </w:pPr>
                          </w:p>
                        </w:tc>
                        <w:tc>
                          <w:tcPr>
                            <w:tcW w:w="1164" w:type="dxa"/>
                          </w:tcPr>
                          <w:p w14:paraId="182AC4F9" w14:textId="77777777" w:rsidR="00583B8D" w:rsidRPr="00AE3912" w:rsidRDefault="00583B8D" w:rsidP="00803C3C">
                            <w:pPr>
                              <w:jc w:val="center"/>
                              <w:rPr>
                                <w:b/>
                                <w:bCs/>
                                <w:color w:val="FF0000"/>
                              </w:rPr>
                            </w:pPr>
                          </w:p>
                        </w:tc>
                      </w:tr>
                      <w:tr w:rsidR="00583B8D" w:rsidRPr="00AE3912" w14:paraId="38D40842" w14:textId="77777777" w:rsidTr="00BB3035">
                        <w:tc>
                          <w:tcPr>
                            <w:tcW w:w="1350" w:type="dxa"/>
                            <w:vMerge w:val="restart"/>
                            <w:shd w:val="clear" w:color="auto" w:fill="E7E6E6" w:themeFill="background2"/>
                          </w:tcPr>
                          <w:p w14:paraId="1FEBF4FA" w14:textId="3637D597" w:rsidR="00583B8D" w:rsidRDefault="006715B4"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2F07EBA0" w14:textId="00C4F9CB" w:rsidR="00583B8D" w:rsidRPr="004879D8" w:rsidRDefault="00DB1AD2" w:rsidP="001A237B">
                            <w:pPr>
                              <w:jc w:val="left"/>
                              <w:rPr>
                                <w:b/>
                                <w:bCs/>
                                <w:color w:val="0070C0"/>
                              </w:rPr>
                            </w:pPr>
                            <w:r>
                              <w:rPr>
                                <w:b/>
                                <w:bCs/>
                                <w:color w:val="0070C0"/>
                              </w:rPr>
                              <w:t>7</w:t>
                            </w:r>
                          </w:p>
                        </w:tc>
                        <w:tc>
                          <w:tcPr>
                            <w:tcW w:w="1945" w:type="dxa"/>
                            <w:vMerge w:val="restart"/>
                            <w:shd w:val="clear" w:color="auto" w:fill="E7E6E6" w:themeFill="background2"/>
                            <w:vAlign w:val="center"/>
                          </w:tcPr>
                          <w:p w14:paraId="5DE7227A" w14:textId="098C3FE7" w:rsidR="00583B8D" w:rsidRPr="004879D8" w:rsidRDefault="00583B8D" w:rsidP="001A237B">
                            <w:pPr>
                              <w:jc w:val="left"/>
                              <w:rPr>
                                <w:b/>
                                <w:bCs/>
                                <w:color w:val="0070C0"/>
                              </w:rPr>
                            </w:pPr>
                            <w:r>
                              <w:rPr>
                                <w:b/>
                                <w:bCs/>
                                <w:color w:val="0070C0"/>
                              </w:rPr>
                              <w:t>100</w:t>
                            </w:r>
                          </w:p>
                        </w:tc>
                        <w:tc>
                          <w:tcPr>
                            <w:tcW w:w="2547" w:type="dxa"/>
                            <w:shd w:val="clear" w:color="auto" w:fill="E7E6E6" w:themeFill="background2"/>
                          </w:tcPr>
                          <w:p w14:paraId="07229BDC" w14:textId="1F880F37" w:rsidR="00583B8D" w:rsidRPr="00803C3C" w:rsidRDefault="00583B8D" w:rsidP="001A237B">
                            <w:pPr>
                              <w:jc w:val="left"/>
                              <w:rPr>
                                <w:color w:val="FF0000"/>
                              </w:rPr>
                            </w:pPr>
                            <w:r w:rsidRPr="00803C3C">
                              <w:rPr>
                                <w:color w:val="FF0000"/>
                              </w:rPr>
                              <w:t>Period of Wave</w:t>
                            </w:r>
                          </w:p>
                        </w:tc>
                        <w:tc>
                          <w:tcPr>
                            <w:tcW w:w="789" w:type="dxa"/>
                            <w:shd w:val="clear" w:color="auto" w:fill="E7E6E6" w:themeFill="background2"/>
                          </w:tcPr>
                          <w:p w14:paraId="55C1EBDC" w14:textId="77777777" w:rsidR="00583B8D" w:rsidRPr="00AE3912" w:rsidRDefault="00583B8D" w:rsidP="001A237B">
                            <w:pPr>
                              <w:jc w:val="center"/>
                              <w:rPr>
                                <w:b/>
                                <w:bCs/>
                                <w:color w:val="FF0000"/>
                              </w:rPr>
                            </w:pPr>
                          </w:p>
                        </w:tc>
                        <w:tc>
                          <w:tcPr>
                            <w:tcW w:w="982" w:type="dxa"/>
                            <w:shd w:val="clear" w:color="auto" w:fill="E7E6E6" w:themeFill="background2"/>
                          </w:tcPr>
                          <w:p w14:paraId="0B8245D2" w14:textId="77777777" w:rsidR="00583B8D" w:rsidRPr="00AE3912" w:rsidRDefault="00583B8D" w:rsidP="001A237B">
                            <w:pPr>
                              <w:jc w:val="center"/>
                              <w:rPr>
                                <w:b/>
                                <w:bCs/>
                                <w:color w:val="FF0000"/>
                              </w:rPr>
                            </w:pPr>
                          </w:p>
                        </w:tc>
                        <w:tc>
                          <w:tcPr>
                            <w:tcW w:w="1164" w:type="dxa"/>
                            <w:shd w:val="clear" w:color="auto" w:fill="E7E6E6" w:themeFill="background2"/>
                          </w:tcPr>
                          <w:p w14:paraId="1FBD362C" w14:textId="77777777" w:rsidR="00583B8D" w:rsidRPr="00AE3912" w:rsidRDefault="00583B8D" w:rsidP="001A237B">
                            <w:pPr>
                              <w:jc w:val="center"/>
                              <w:rPr>
                                <w:b/>
                                <w:bCs/>
                                <w:color w:val="FF0000"/>
                              </w:rPr>
                            </w:pPr>
                          </w:p>
                        </w:tc>
                      </w:tr>
                      <w:tr w:rsidR="00583B8D" w:rsidRPr="00AE3912" w14:paraId="0ED4ADC3" w14:textId="77777777" w:rsidTr="00BB3035">
                        <w:tc>
                          <w:tcPr>
                            <w:tcW w:w="1350" w:type="dxa"/>
                            <w:vMerge/>
                            <w:shd w:val="clear" w:color="auto" w:fill="E7E6E6" w:themeFill="background2"/>
                          </w:tcPr>
                          <w:p w14:paraId="013E437F" w14:textId="77777777" w:rsidR="00583B8D" w:rsidRPr="004879D8" w:rsidRDefault="00583B8D" w:rsidP="001A237B">
                            <w:pPr>
                              <w:jc w:val="left"/>
                              <w:rPr>
                                <w:b/>
                                <w:bCs/>
                                <w:color w:val="0070C0"/>
                              </w:rPr>
                            </w:pPr>
                          </w:p>
                        </w:tc>
                        <w:tc>
                          <w:tcPr>
                            <w:tcW w:w="1620" w:type="dxa"/>
                            <w:vMerge/>
                            <w:shd w:val="clear" w:color="auto" w:fill="E7E6E6" w:themeFill="background2"/>
                            <w:vAlign w:val="center"/>
                          </w:tcPr>
                          <w:p w14:paraId="394D9063" w14:textId="32EE7654" w:rsidR="00583B8D" w:rsidRPr="004879D8" w:rsidRDefault="00583B8D" w:rsidP="001A237B">
                            <w:pPr>
                              <w:jc w:val="left"/>
                              <w:rPr>
                                <w:b/>
                                <w:bCs/>
                                <w:color w:val="0070C0"/>
                              </w:rPr>
                            </w:pPr>
                          </w:p>
                        </w:tc>
                        <w:tc>
                          <w:tcPr>
                            <w:tcW w:w="1945" w:type="dxa"/>
                            <w:vMerge/>
                            <w:shd w:val="clear" w:color="auto" w:fill="E7E6E6" w:themeFill="background2"/>
                            <w:vAlign w:val="center"/>
                          </w:tcPr>
                          <w:p w14:paraId="6FA8F995" w14:textId="190BD3BC" w:rsidR="00583B8D" w:rsidRPr="004879D8" w:rsidRDefault="00583B8D" w:rsidP="001A237B">
                            <w:pPr>
                              <w:jc w:val="left"/>
                              <w:rPr>
                                <w:b/>
                                <w:bCs/>
                                <w:color w:val="0070C0"/>
                              </w:rPr>
                            </w:pPr>
                          </w:p>
                        </w:tc>
                        <w:tc>
                          <w:tcPr>
                            <w:tcW w:w="2547" w:type="dxa"/>
                            <w:shd w:val="clear" w:color="auto" w:fill="E7E6E6" w:themeFill="background2"/>
                          </w:tcPr>
                          <w:p w14:paraId="407BBE3E" w14:textId="41BC66C7" w:rsidR="00583B8D" w:rsidRPr="00803C3C" w:rsidRDefault="00583B8D"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663E26C4" w14:textId="77777777" w:rsidR="00583B8D" w:rsidRPr="00AE3912" w:rsidRDefault="00583B8D" w:rsidP="001A237B">
                            <w:pPr>
                              <w:jc w:val="center"/>
                              <w:rPr>
                                <w:b/>
                                <w:bCs/>
                                <w:color w:val="FF0000"/>
                              </w:rPr>
                            </w:pPr>
                          </w:p>
                        </w:tc>
                        <w:tc>
                          <w:tcPr>
                            <w:tcW w:w="982" w:type="dxa"/>
                            <w:shd w:val="clear" w:color="auto" w:fill="E7E6E6" w:themeFill="background2"/>
                          </w:tcPr>
                          <w:p w14:paraId="796209A9" w14:textId="77777777" w:rsidR="00583B8D" w:rsidRPr="00AE3912" w:rsidRDefault="00583B8D" w:rsidP="001A237B">
                            <w:pPr>
                              <w:jc w:val="center"/>
                              <w:rPr>
                                <w:b/>
                                <w:bCs/>
                                <w:color w:val="FF0000"/>
                              </w:rPr>
                            </w:pPr>
                          </w:p>
                        </w:tc>
                        <w:tc>
                          <w:tcPr>
                            <w:tcW w:w="1164" w:type="dxa"/>
                            <w:shd w:val="clear" w:color="auto" w:fill="E7E6E6" w:themeFill="background2"/>
                          </w:tcPr>
                          <w:p w14:paraId="41199E24" w14:textId="77777777" w:rsidR="00583B8D" w:rsidRPr="00AE3912" w:rsidRDefault="00583B8D" w:rsidP="001A237B">
                            <w:pPr>
                              <w:jc w:val="center"/>
                              <w:rPr>
                                <w:b/>
                                <w:bCs/>
                                <w:color w:val="FF0000"/>
                              </w:rPr>
                            </w:pPr>
                          </w:p>
                        </w:tc>
                      </w:tr>
                      <w:tr w:rsidR="00583B8D" w:rsidRPr="00AE3912" w14:paraId="281D8528" w14:textId="77777777" w:rsidTr="00BB3035">
                        <w:tc>
                          <w:tcPr>
                            <w:tcW w:w="1350" w:type="dxa"/>
                            <w:vMerge w:val="restart"/>
                          </w:tcPr>
                          <w:p w14:paraId="7736B3B2" w14:textId="4A6C8808" w:rsidR="00583B8D" w:rsidRDefault="006715B4" w:rsidP="009704C0">
                            <w:pPr>
                              <w:jc w:val="left"/>
                              <w:rPr>
                                <w:b/>
                                <w:bCs/>
                                <w:color w:val="0070C0"/>
                              </w:rPr>
                            </w:pPr>
                            <w:r>
                              <w:rPr>
                                <w:b/>
                                <w:bCs/>
                                <w:color w:val="0070C0"/>
                              </w:rPr>
                              <w:t>Case “D”</w:t>
                            </w:r>
                          </w:p>
                        </w:tc>
                        <w:tc>
                          <w:tcPr>
                            <w:tcW w:w="1620" w:type="dxa"/>
                            <w:vMerge w:val="restart"/>
                            <w:vAlign w:val="center"/>
                          </w:tcPr>
                          <w:p w14:paraId="689E4EC1" w14:textId="2D1B48CA" w:rsidR="00583B8D" w:rsidRPr="004879D8" w:rsidRDefault="00DB1AD2" w:rsidP="009704C0">
                            <w:pPr>
                              <w:jc w:val="left"/>
                              <w:rPr>
                                <w:b/>
                                <w:bCs/>
                                <w:color w:val="0070C0"/>
                              </w:rPr>
                            </w:pPr>
                            <w:r>
                              <w:rPr>
                                <w:b/>
                                <w:bCs/>
                                <w:color w:val="0070C0"/>
                              </w:rPr>
                              <w:t>7</w:t>
                            </w:r>
                          </w:p>
                        </w:tc>
                        <w:tc>
                          <w:tcPr>
                            <w:tcW w:w="1945" w:type="dxa"/>
                            <w:vMerge w:val="restart"/>
                            <w:vAlign w:val="center"/>
                          </w:tcPr>
                          <w:p w14:paraId="1C403308" w14:textId="44545824" w:rsidR="00583B8D" w:rsidRPr="004879D8" w:rsidRDefault="00583B8D" w:rsidP="009704C0">
                            <w:pPr>
                              <w:jc w:val="left"/>
                              <w:rPr>
                                <w:b/>
                                <w:bCs/>
                                <w:color w:val="0070C0"/>
                              </w:rPr>
                            </w:pPr>
                            <w:r>
                              <w:rPr>
                                <w:b/>
                                <w:bCs/>
                                <w:color w:val="0070C0"/>
                              </w:rPr>
                              <w:t>5</w:t>
                            </w:r>
                          </w:p>
                        </w:tc>
                        <w:tc>
                          <w:tcPr>
                            <w:tcW w:w="2547" w:type="dxa"/>
                          </w:tcPr>
                          <w:p w14:paraId="65F2897A" w14:textId="3F181296" w:rsidR="00583B8D" w:rsidRPr="00803C3C" w:rsidRDefault="00583B8D" w:rsidP="009704C0">
                            <w:pPr>
                              <w:jc w:val="left"/>
                              <w:rPr>
                                <w:color w:val="FF0000"/>
                              </w:rPr>
                            </w:pPr>
                            <w:r w:rsidRPr="00803C3C">
                              <w:rPr>
                                <w:color w:val="FF0000"/>
                              </w:rPr>
                              <w:t>Period of Wave</w:t>
                            </w:r>
                          </w:p>
                        </w:tc>
                        <w:tc>
                          <w:tcPr>
                            <w:tcW w:w="789" w:type="dxa"/>
                          </w:tcPr>
                          <w:p w14:paraId="249109C7" w14:textId="77777777" w:rsidR="00583B8D" w:rsidRPr="00AE3912" w:rsidRDefault="00583B8D" w:rsidP="009704C0">
                            <w:pPr>
                              <w:jc w:val="center"/>
                              <w:rPr>
                                <w:b/>
                                <w:bCs/>
                                <w:color w:val="FF0000"/>
                              </w:rPr>
                            </w:pPr>
                          </w:p>
                        </w:tc>
                        <w:tc>
                          <w:tcPr>
                            <w:tcW w:w="982" w:type="dxa"/>
                          </w:tcPr>
                          <w:p w14:paraId="6B30E5D1" w14:textId="77777777" w:rsidR="00583B8D" w:rsidRPr="00AE3912" w:rsidRDefault="00583B8D" w:rsidP="009704C0">
                            <w:pPr>
                              <w:jc w:val="center"/>
                              <w:rPr>
                                <w:b/>
                                <w:bCs/>
                                <w:color w:val="FF0000"/>
                              </w:rPr>
                            </w:pPr>
                          </w:p>
                        </w:tc>
                        <w:tc>
                          <w:tcPr>
                            <w:tcW w:w="1164" w:type="dxa"/>
                          </w:tcPr>
                          <w:p w14:paraId="4DED6A8D" w14:textId="77777777" w:rsidR="00583B8D" w:rsidRPr="00AE3912" w:rsidRDefault="00583B8D" w:rsidP="009704C0">
                            <w:pPr>
                              <w:jc w:val="center"/>
                              <w:rPr>
                                <w:b/>
                                <w:bCs/>
                                <w:color w:val="FF0000"/>
                              </w:rPr>
                            </w:pPr>
                          </w:p>
                        </w:tc>
                      </w:tr>
                      <w:tr w:rsidR="00583B8D" w:rsidRPr="00AE3912" w14:paraId="0090536B" w14:textId="77777777" w:rsidTr="00BB3035">
                        <w:tc>
                          <w:tcPr>
                            <w:tcW w:w="1350" w:type="dxa"/>
                            <w:vMerge/>
                          </w:tcPr>
                          <w:p w14:paraId="60067B6F" w14:textId="77777777" w:rsidR="00583B8D" w:rsidRPr="004879D8" w:rsidRDefault="00583B8D" w:rsidP="009704C0">
                            <w:pPr>
                              <w:jc w:val="left"/>
                              <w:rPr>
                                <w:b/>
                                <w:bCs/>
                                <w:color w:val="0070C0"/>
                              </w:rPr>
                            </w:pPr>
                          </w:p>
                        </w:tc>
                        <w:tc>
                          <w:tcPr>
                            <w:tcW w:w="1620" w:type="dxa"/>
                            <w:vMerge/>
                          </w:tcPr>
                          <w:p w14:paraId="0F8A1285" w14:textId="61003537" w:rsidR="00583B8D" w:rsidRPr="004879D8" w:rsidRDefault="00583B8D" w:rsidP="009704C0">
                            <w:pPr>
                              <w:jc w:val="left"/>
                              <w:rPr>
                                <w:b/>
                                <w:bCs/>
                                <w:color w:val="0070C0"/>
                              </w:rPr>
                            </w:pPr>
                          </w:p>
                        </w:tc>
                        <w:tc>
                          <w:tcPr>
                            <w:tcW w:w="1945" w:type="dxa"/>
                            <w:vMerge/>
                          </w:tcPr>
                          <w:p w14:paraId="3EF53AA1" w14:textId="77777777" w:rsidR="00583B8D" w:rsidRPr="004879D8" w:rsidRDefault="00583B8D" w:rsidP="009704C0">
                            <w:pPr>
                              <w:jc w:val="left"/>
                              <w:rPr>
                                <w:b/>
                                <w:bCs/>
                                <w:color w:val="0070C0"/>
                              </w:rPr>
                            </w:pPr>
                          </w:p>
                        </w:tc>
                        <w:tc>
                          <w:tcPr>
                            <w:tcW w:w="2547" w:type="dxa"/>
                          </w:tcPr>
                          <w:p w14:paraId="60D702CF" w14:textId="198DDC89" w:rsidR="00583B8D" w:rsidRPr="00803C3C" w:rsidRDefault="00583B8D" w:rsidP="009704C0">
                            <w:pPr>
                              <w:jc w:val="left"/>
                              <w:rPr>
                                <w:color w:val="FF0000"/>
                              </w:rPr>
                            </w:pPr>
                            <w:r w:rsidRPr="00803C3C">
                              <w:rPr>
                                <w:color w:val="FF0000"/>
                              </w:rPr>
                              <w:t>Time between point</w:t>
                            </w:r>
                            <w:r>
                              <w:rPr>
                                <w:color w:val="FF0000"/>
                              </w:rPr>
                              <w:t>s</w:t>
                            </w:r>
                          </w:p>
                        </w:tc>
                        <w:tc>
                          <w:tcPr>
                            <w:tcW w:w="789" w:type="dxa"/>
                          </w:tcPr>
                          <w:p w14:paraId="3393B49D" w14:textId="77777777" w:rsidR="00583B8D" w:rsidRPr="00AE3912" w:rsidRDefault="00583B8D" w:rsidP="009704C0">
                            <w:pPr>
                              <w:jc w:val="center"/>
                              <w:rPr>
                                <w:b/>
                                <w:bCs/>
                                <w:color w:val="FF0000"/>
                              </w:rPr>
                            </w:pPr>
                          </w:p>
                        </w:tc>
                        <w:tc>
                          <w:tcPr>
                            <w:tcW w:w="982" w:type="dxa"/>
                          </w:tcPr>
                          <w:p w14:paraId="4484B6B6" w14:textId="77777777" w:rsidR="00583B8D" w:rsidRPr="00AE3912" w:rsidRDefault="00583B8D" w:rsidP="009704C0">
                            <w:pPr>
                              <w:jc w:val="center"/>
                              <w:rPr>
                                <w:b/>
                                <w:bCs/>
                                <w:color w:val="FF0000"/>
                              </w:rPr>
                            </w:pPr>
                          </w:p>
                        </w:tc>
                        <w:tc>
                          <w:tcPr>
                            <w:tcW w:w="1164" w:type="dxa"/>
                          </w:tcPr>
                          <w:p w14:paraId="32624F7E" w14:textId="77777777" w:rsidR="00583B8D" w:rsidRPr="00AE3912" w:rsidRDefault="00583B8D" w:rsidP="009704C0">
                            <w:pPr>
                              <w:jc w:val="center"/>
                              <w:rPr>
                                <w:b/>
                                <w:bCs/>
                                <w:color w:val="FF0000"/>
                              </w:rPr>
                            </w:pPr>
                          </w:p>
                        </w:tc>
                      </w:tr>
                    </w:tbl>
                    <w:p w14:paraId="3CD549EF" w14:textId="77777777" w:rsidR="00AD6F47" w:rsidRPr="00DE3EBA" w:rsidRDefault="00AD6F47" w:rsidP="00A07BC5">
                      <w:pPr>
                        <w:jc w:val="left"/>
                      </w:pPr>
                    </w:p>
                  </w:txbxContent>
                </v:textbox>
                <w10:wrap anchorx="margin"/>
              </v:shape>
            </w:pict>
          </mc:Fallback>
        </mc:AlternateContent>
      </w:r>
      <w:r w:rsidR="00D46B2D">
        <w:br w:type="column"/>
      </w:r>
      <w:r>
        <w:rPr>
          <w:noProof/>
        </w:rPr>
        <w:lastRenderedPageBreak/>
        <mc:AlternateContent>
          <mc:Choice Requires="wps">
            <w:drawing>
              <wp:anchor distT="45720" distB="45720" distL="114300" distR="114300" simplePos="0" relativeHeight="251697160" behindDoc="0" locked="0" layoutInCell="1" allowOverlap="1" wp14:anchorId="2277EEB2" wp14:editId="02CD9B26">
                <wp:simplePos x="0" y="0"/>
                <wp:positionH relativeFrom="margin">
                  <wp:align>left</wp:align>
                </wp:positionH>
                <wp:positionV relativeFrom="paragraph">
                  <wp:posOffset>-208863</wp:posOffset>
                </wp:positionV>
                <wp:extent cx="6797040" cy="3553216"/>
                <wp:effectExtent l="0" t="0" r="22860" b="28575"/>
                <wp:wrapNone/>
                <wp:docPr id="222406149" name="Text Box 222406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3553216"/>
                        </a:xfrm>
                        <a:prstGeom prst="rect">
                          <a:avLst/>
                        </a:prstGeom>
                        <a:solidFill>
                          <a:srgbClr val="FFFFFF"/>
                        </a:solidFill>
                        <a:ln w="9525">
                          <a:solidFill>
                            <a:srgbClr val="FF0000"/>
                          </a:solidFill>
                          <a:miter lim="800000"/>
                          <a:headEnd/>
                          <a:tailEnd/>
                        </a:ln>
                      </wps:spPr>
                      <wps:txbx>
                        <w:txbxContent>
                          <w:p w14:paraId="4781EA5E" w14:textId="7D3FBFF2" w:rsidR="00B02A1B" w:rsidRDefault="00B02A1B" w:rsidP="00B02A1B">
                            <w:pPr>
                              <w:pStyle w:val="Heading2"/>
                              <w:ind w:left="360"/>
                            </w:pPr>
                            <w:r>
                              <w:t>Part 1.3</w:t>
                            </w:r>
                            <w:r>
                              <w:tab/>
                            </w:r>
                            <w:r w:rsidR="00080366">
                              <w:t>3</w:t>
                            </w:r>
                            <w:r>
                              <w:t xml:space="preserve"> Pts.</w:t>
                            </w:r>
                          </w:p>
                          <w:p w14:paraId="156C95AA" w14:textId="6FAA14EF" w:rsidR="000C4927" w:rsidRDefault="00B02A1B" w:rsidP="000C4927">
                            <w:pPr>
                              <w:ind w:left="720"/>
                              <w:rPr>
                                <w:color w:val="FF0000"/>
                              </w:rPr>
                            </w:pPr>
                            <w:r>
                              <w:rPr>
                                <w:b/>
                                <w:bCs/>
                              </w:rPr>
                              <w:t>Q</w:t>
                            </w:r>
                            <w:r w:rsidR="009509D9">
                              <w:rPr>
                                <w:b/>
                                <w:bCs/>
                              </w:rPr>
                              <w:t>7</w:t>
                            </w:r>
                            <w:r>
                              <w:tab/>
                            </w:r>
                            <w:r w:rsidR="00EE0F00">
                              <w:t>When the trigger for the DAC DMA  (Timer2) was set to go too fast, what happened?</w:t>
                            </w:r>
                            <w:r w:rsidR="00EE0F00">
                              <w:br/>
                            </w:r>
                            <w:r w:rsidR="000C4927">
                              <w:br/>
                            </w:r>
                            <w:r w:rsidR="000C4927">
                              <w:rPr>
                                <w:color w:val="FF0000"/>
                              </w:rPr>
                              <w:t>________________________________________________________________</w:t>
                            </w:r>
                          </w:p>
                          <w:p w14:paraId="692B8A66" w14:textId="77777777" w:rsidR="000C4927" w:rsidRDefault="00EE0F00" w:rsidP="000C4927">
                            <w:pPr>
                              <w:ind w:left="720"/>
                              <w:jc w:val="left"/>
                              <w:rPr>
                                <w:color w:val="FF0000"/>
                              </w:rPr>
                            </w:pPr>
                            <w:r>
                              <w:br/>
                              <w:t>Any ideas why?</w:t>
                            </w:r>
                            <w:r w:rsidR="000C4927">
                              <w:br/>
                            </w:r>
                            <w:r w:rsidR="000C4927">
                              <w:br/>
                            </w:r>
                            <w:r w:rsidR="000C4927">
                              <w:rPr>
                                <w:color w:val="FF0000"/>
                              </w:rPr>
                              <w:t>________________________________________________________________</w:t>
                            </w:r>
                          </w:p>
                          <w:p w14:paraId="5E08FD73" w14:textId="466959A6" w:rsidR="00B02A1B" w:rsidRDefault="00B02A1B" w:rsidP="000C4927">
                            <w:pPr>
                              <w:ind w:left="1440" w:hanging="720"/>
                            </w:pPr>
                          </w:p>
                          <w:p w14:paraId="5A24DDBC" w14:textId="77777777" w:rsidR="000C4927" w:rsidRDefault="000C4927" w:rsidP="00B02A1B">
                            <w:pPr>
                              <w:ind w:left="1440" w:hanging="720"/>
                              <w:jc w:val="left"/>
                            </w:pPr>
                          </w:p>
                          <w:p w14:paraId="5155E551" w14:textId="287B2746" w:rsidR="00EE0F00" w:rsidRDefault="00EE0F00" w:rsidP="00B02A1B">
                            <w:pPr>
                              <w:ind w:left="1440" w:hanging="720"/>
                              <w:jc w:val="left"/>
                            </w:pPr>
                            <w:r>
                              <w:rPr>
                                <w:b/>
                                <w:bCs/>
                              </w:rPr>
                              <w:t>Q</w:t>
                            </w:r>
                            <w:r w:rsidR="009509D9">
                              <w:rPr>
                                <w:b/>
                                <w:bCs/>
                              </w:rPr>
                              <w:t>8</w:t>
                            </w:r>
                            <w:r>
                              <w:rPr>
                                <w:b/>
                                <w:bCs/>
                              </w:rPr>
                              <w:tab/>
                            </w:r>
                            <w:r w:rsidR="000739A8">
                              <w:t>Sending out the DAC via the</w:t>
                            </w:r>
                            <w:r w:rsidR="00D1229B" w:rsidRPr="000C4927">
                              <w:t xml:space="preserve"> DMA, the point-to-point timing gets set by the trigger</w:t>
                            </w:r>
                            <w:r w:rsidR="00695644">
                              <w:t xml:space="preserve"> frequency.  </w:t>
                            </w:r>
                            <w:r w:rsidR="00822515">
                              <w:t>Could</w:t>
                            </w:r>
                            <w:r w:rsidR="00695644">
                              <w:t xml:space="preserve"> a </w:t>
                            </w:r>
                            <w:r w:rsidR="000739A8">
                              <w:t xml:space="preserve">polling-based </w:t>
                            </w:r>
                            <w:r w:rsidR="00822515">
                              <w:t>approach be faster?</w:t>
                            </w:r>
                            <w:r w:rsidR="00362D96">
                              <w:t xml:space="preserve">  (Supposing the DAC conversion time was zero)</w:t>
                            </w:r>
                            <w:r w:rsidR="00F775CB">
                              <w:t xml:space="preserve">  If so, why use DMA ?</w:t>
                            </w:r>
                            <w:r w:rsidR="00F775CB">
                              <w:br/>
                            </w:r>
                            <w:r w:rsidR="00F775CB">
                              <w:br/>
                            </w:r>
                          </w:p>
                          <w:p w14:paraId="4CBC6132" w14:textId="77777777" w:rsidR="00F775CB" w:rsidRDefault="00F775CB" w:rsidP="00F775CB">
                            <w:pPr>
                              <w:ind w:left="720"/>
                              <w:jc w:val="left"/>
                              <w:rPr>
                                <w:color w:val="FF0000"/>
                              </w:rPr>
                            </w:pPr>
                            <w:r>
                              <w:rPr>
                                <w:color w:val="FF0000"/>
                              </w:rPr>
                              <w:t>________________________________________________________________</w:t>
                            </w:r>
                          </w:p>
                          <w:p w14:paraId="19F014CC" w14:textId="77777777" w:rsidR="00B02A1B" w:rsidRDefault="00B02A1B" w:rsidP="001D7BF3"/>
                          <w:p w14:paraId="08EDA825" w14:textId="77777777" w:rsidR="00B02A1B" w:rsidRPr="00DE3EBA" w:rsidRDefault="00B02A1B" w:rsidP="00B02A1B">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7EEB2" id="Text Box 222406149" o:spid="_x0000_s1030" type="#_x0000_t202" style="position:absolute;left:0;text-align:left;margin-left:0;margin-top:-16.45pt;width:535.2pt;height:279.8pt;z-index:251697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" strokecolor="red">
                <v:textbox>
                  <w:txbxContent>
                    <w:p w14:paraId="4781EA5E" w14:textId="7D3FBFF2" w:rsidR="00B02A1B" w:rsidRDefault="00B02A1B" w:rsidP="00B02A1B">
                      <w:pPr>
                        <w:pStyle w:val="Heading2"/>
                        <w:ind w:left="360"/>
                      </w:pPr>
                      <w:r>
                        <w:t>Part 1.3</w:t>
                      </w:r>
                      <w:r>
                        <w:tab/>
                      </w:r>
                      <w:r w:rsidR="00080366">
                        <w:t>3</w:t>
                      </w:r>
                      <w:r>
                        <w:t xml:space="preserve"> Pts.</w:t>
                      </w:r>
                    </w:p>
                    <w:p w14:paraId="156C95AA" w14:textId="6FAA14EF" w:rsidR="000C4927" w:rsidRDefault="00B02A1B" w:rsidP="000C4927">
                      <w:pPr>
                        <w:ind w:left="720"/>
                        <w:rPr>
                          <w:color w:val="FF0000"/>
                        </w:rPr>
                      </w:pPr>
                      <w:r>
                        <w:rPr>
                          <w:b/>
                          <w:bCs/>
                        </w:rPr>
                        <w:t>Q</w:t>
                      </w:r>
                      <w:r w:rsidR="009509D9">
                        <w:rPr>
                          <w:b/>
                          <w:bCs/>
                        </w:rPr>
                        <w:t>7</w:t>
                      </w:r>
                      <w:r>
                        <w:tab/>
                      </w:r>
                      <w:r w:rsidR="00EE0F00">
                        <w:t>When the trigger for the DAC DMA  (Timer2) was set to go too fast, what happened?</w:t>
                      </w:r>
                      <w:r w:rsidR="00EE0F00">
                        <w:br/>
                      </w:r>
                      <w:r w:rsidR="000C4927">
                        <w:br/>
                      </w:r>
                      <w:r w:rsidR="000C4927">
                        <w:rPr>
                          <w:color w:val="FF0000"/>
                        </w:rPr>
                        <w:t>________________________________________________________________</w:t>
                      </w:r>
                    </w:p>
                    <w:p w14:paraId="692B8A66" w14:textId="77777777" w:rsidR="000C4927" w:rsidRDefault="00EE0F00" w:rsidP="000C4927">
                      <w:pPr>
                        <w:ind w:left="720"/>
                        <w:jc w:val="left"/>
                        <w:rPr>
                          <w:color w:val="FF0000"/>
                        </w:rPr>
                      </w:pPr>
                      <w:r>
                        <w:br/>
                        <w:t>Any ideas why?</w:t>
                      </w:r>
                      <w:r w:rsidR="000C4927">
                        <w:br/>
                      </w:r>
                      <w:r w:rsidR="000C4927">
                        <w:br/>
                      </w:r>
                      <w:r w:rsidR="000C4927">
                        <w:rPr>
                          <w:color w:val="FF0000"/>
                        </w:rPr>
                        <w:t>________________________________________________________________</w:t>
                      </w:r>
                    </w:p>
                    <w:p w14:paraId="5E08FD73" w14:textId="466959A6" w:rsidR="00B02A1B" w:rsidRDefault="00B02A1B" w:rsidP="000C4927">
                      <w:pPr>
                        <w:ind w:left="1440" w:hanging="720"/>
                      </w:pPr>
                    </w:p>
                    <w:p w14:paraId="5A24DDBC" w14:textId="77777777" w:rsidR="000C4927" w:rsidRDefault="000C4927" w:rsidP="00B02A1B">
                      <w:pPr>
                        <w:ind w:left="1440" w:hanging="720"/>
                        <w:jc w:val="left"/>
                      </w:pPr>
                    </w:p>
                    <w:p w14:paraId="5155E551" w14:textId="287B2746" w:rsidR="00EE0F00" w:rsidRDefault="00EE0F00" w:rsidP="00B02A1B">
                      <w:pPr>
                        <w:ind w:left="1440" w:hanging="720"/>
                        <w:jc w:val="left"/>
                      </w:pPr>
                      <w:r>
                        <w:rPr>
                          <w:b/>
                          <w:bCs/>
                        </w:rPr>
                        <w:t>Q</w:t>
                      </w:r>
                      <w:r w:rsidR="009509D9">
                        <w:rPr>
                          <w:b/>
                          <w:bCs/>
                        </w:rPr>
                        <w:t>8</w:t>
                      </w:r>
                      <w:r>
                        <w:rPr>
                          <w:b/>
                          <w:bCs/>
                        </w:rPr>
                        <w:tab/>
                      </w:r>
                      <w:r w:rsidR="000739A8">
                        <w:t>Sending out the DAC via the</w:t>
                      </w:r>
                      <w:r w:rsidR="00D1229B" w:rsidRPr="000C4927">
                        <w:t xml:space="preserve"> DMA, the point-to-point timing gets set by the trigger</w:t>
                      </w:r>
                      <w:r w:rsidR="00695644">
                        <w:t xml:space="preserve"> frequency.  </w:t>
                      </w:r>
                      <w:r w:rsidR="00822515">
                        <w:t>Could</w:t>
                      </w:r>
                      <w:r w:rsidR="00695644">
                        <w:t xml:space="preserve"> a </w:t>
                      </w:r>
                      <w:r w:rsidR="000739A8">
                        <w:t xml:space="preserve">polling-based </w:t>
                      </w:r>
                      <w:r w:rsidR="00822515">
                        <w:t>approach be faster?</w:t>
                      </w:r>
                      <w:r w:rsidR="00362D96">
                        <w:t xml:space="preserve">  (Supposing the DAC conversion time was zero)</w:t>
                      </w:r>
                      <w:r w:rsidR="00F775CB">
                        <w:t xml:space="preserve">  If so, why use DMA ?</w:t>
                      </w:r>
                      <w:r w:rsidR="00F775CB">
                        <w:br/>
                      </w:r>
                      <w:r w:rsidR="00F775CB">
                        <w:br/>
                      </w:r>
                    </w:p>
                    <w:p w14:paraId="4CBC6132" w14:textId="77777777" w:rsidR="00F775CB" w:rsidRDefault="00F775CB" w:rsidP="00F775CB">
                      <w:pPr>
                        <w:ind w:left="720"/>
                        <w:jc w:val="left"/>
                        <w:rPr>
                          <w:color w:val="FF0000"/>
                        </w:rPr>
                      </w:pPr>
                      <w:r>
                        <w:rPr>
                          <w:color w:val="FF0000"/>
                        </w:rPr>
                        <w:t>________________________________________________________________</w:t>
                      </w:r>
                    </w:p>
                    <w:p w14:paraId="19F014CC" w14:textId="77777777" w:rsidR="00B02A1B" w:rsidRDefault="00B02A1B" w:rsidP="001D7BF3"/>
                    <w:p w14:paraId="08EDA825" w14:textId="77777777" w:rsidR="00B02A1B" w:rsidRPr="00DE3EBA" w:rsidRDefault="00B02A1B" w:rsidP="00B02A1B">
                      <w:pPr>
                        <w:jc w:val="left"/>
                      </w:pPr>
                    </w:p>
                  </w:txbxContent>
                </v:textbox>
                <w10:wrap anchorx="margin"/>
              </v:shape>
            </w:pict>
          </mc:Fallback>
        </mc:AlternateContent>
      </w:r>
    </w:p>
    <w:p w14:paraId="504CE699" w14:textId="77777777" w:rsidR="00B02A1B" w:rsidRDefault="00B02A1B" w:rsidP="00B02A1B"/>
    <w:p w14:paraId="359AE1F7" w14:textId="77777777" w:rsidR="00B02A1B" w:rsidRDefault="00B02A1B" w:rsidP="00742B6B">
      <w:pPr>
        <w:pStyle w:val="Heading2"/>
      </w:pPr>
    </w:p>
    <w:p w14:paraId="447C5BBB" w14:textId="77777777" w:rsidR="00FA5D19" w:rsidRDefault="00FA5D19" w:rsidP="005C07EB"/>
    <w:p w14:paraId="0309FDF4" w14:textId="77777777" w:rsidR="00FA5D19" w:rsidRDefault="00FA5D19" w:rsidP="005C07EB"/>
    <w:p w14:paraId="4F4E44FD" w14:textId="77777777" w:rsidR="00FA5D19" w:rsidRDefault="00FA5D19" w:rsidP="005C07EB"/>
    <w:p w14:paraId="50479A7F" w14:textId="77777777" w:rsidR="00FA5D19" w:rsidRDefault="00FA5D19" w:rsidP="005C07EB"/>
    <w:p w14:paraId="7CC087DC" w14:textId="77777777" w:rsidR="00FA5D19" w:rsidRDefault="00FA5D19" w:rsidP="005C07EB"/>
    <w:p w14:paraId="11D43B5E" w14:textId="10BA2002" w:rsidR="00FA5D19" w:rsidRDefault="00FA5D19" w:rsidP="005C07EB"/>
    <w:p w14:paraId="4A3469AE" w14:textId="184C5BA2" w:rsidR="004D76C6" w:rsidRPr="00FA5D19" w:rsidRDefault="004D76C6" w:rsidP="005C07EB"/>
    <w:p w14:paraId="6BA755A8" w14:textId="3D213AC5" w:rsidR="00A04068" w:rsidRDefault="00A04068" w:rsidP="0080766B"/>
    <w:p w14:paraId="1D40AB7F" w14:textId="44640DAC" w:rsidR="00A04068" w:rsidRDefault="004D76C6" w:rsidP="0080766B">
      <w:r w:rsidRPr="00DE1717">
        <w:rPr>
          <w:b/>
          <w:bCs/>
          <w:noProof/>
        </w:rPr>
        <mc:AlternateContent>
          <mc:Choice Requires="wps">
            <w:drawing>
              <wp:anchor distT="45720" distB="45720" distL="114300" distR="114300" simplePos="0" relativeHeight="251699208" behindDoc="0" locked="0" layoutInCell="1" allowOverlap="1" wp14:anchorId="28D0E681" wp14:editId="46792409">
                <wp:simplePos x="0" y="0"/>
                <wp:positionH relativeFrom="margin">
                  <wp:posOffset>0</wp:posOffset>
                </wp:positionH>
                <wp:positionV relativeFrom="paragraph">
                  <wp:posOffset>1710901</wp:posOffset>
                </wp:positionV>
                <wp:extent cx="6797040" cy="5376333"/>
                <wp:effectExtent l="0" t="0" r="10160" b="8890"/>
                <wp:wrapSquare wrapText="bothSides"/>
                <wp:docPr id="1096691056" name="Text Box 109669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5376333"/>
                        </a:xfrm>
                        <a:prstGeom prst="rect">
                          <a:avLst/>
                        </a:prstGeom>
                        <a:solidFill>
                          <a:srgbClr val="FFFFFF"/>
                        </a:solidFill>
                        <a:ln w="9525">
                          <a:solidFill>
                            <a:srgbClr val="FF0000"/>
                          </a:solidFill>
                          <a:miter lim="800000"/>
                          <a:headEnd/>
                          <a:tailEnd/>
                        </a:ln>
                      </wps:spPr>
                      <wps:txbx>
                        <w:txbxContent>
                          <w:p w14:paraId="57C71DBD" w14:textId="77777777" w:rsidR="004D76C6" w:rsidRDefault="004D76C6" w:rsidP="004D76C6">
                            <w:pPr>
                              <w:pStyle w:val="Heading2"/>
                            </w:pPr>
                            <w:r>
                              <w:t xml:space="preserve">Extra Credit Ideas (5 </w:t>
                            </w:r>
                            <w:proofErr w:type="spellStart"/>
                            <w:r>
                              <w:t>pts.max</w:t>
                            </w:r>
                            <w:proofErr w:type="spellEnd"/>
                            <w:r>
                              <w:t xml:space="preserve"> for any of these completed)</w:t>
                            </w:r>
                          </w:p>
                          <w:p w14:paraId="0CCCBA39" w14:textId="77777777" w:rsidR="004D76C6" w:rsidRDefault="004D76C6" w:rsidP="004D76C6">
                            <w:pPr>
                              <w:ind w:left="720" w:hanging="810"/>
                            </w:pPr>
                          </w:p>
                          <w:p w14:paraId="2510D907" w14:textId="77777777" w:rsidR="004D76C6" w:rsidRDefault="004D76C6" w:rsidP="004D76C6">
                            <w:pPr>
                              <w:pStyle w:val="ListParagraph"/>
                              <w:numPr>
                                <w:ilvl w:val="0"/>
                                <w:numId w:val="48"/>
                              </w:numPr>
                              <w:ind w:left="900" w:hanging="630"/>
                            </w:pPr>
                            <w:r>
                              <w:t>Note on the analog waveform from the DAC that the nadir (lowest point) of the waveform doesn’t go all the way to 0.0Volts.  It looks to be “clipped” at about 0.6 V.   Explain why :</w:t>
                            </w:r>
                          </w:p>
                          <w:p w14:paraId="12629D7D" w14:textId="77777777" w:rsidR="004D76C6" w:rsidRDefault="004D76C6" w:rsidP="004D76C6">
                            <w:pPr>
                              <w:ind w:left="720" w:firstLine="720"/>
                              <w:rPr>
                                <w:color w:val="FF0000"/>
                              </w:rPr>
                            </w:pPr>
                          </w:p>
                          <w:p w14:paraId="6C4083DF" w14:textId="77777777" w:rsidR="004D76C6" w:rsidRPr="00A04068" w:rsidRDefault="004D76C6" w:rsidP="004D76C6">
                            <w:pPr>
                              <w:ind w:left="720" w:firstLine="720"/>
                              <w:rPr>
                                <w:color w:val="FF0000"/>
                              </w:rPr>
                            </w:pPr>
                            <w:r w:rsidRPr="00A04068">
                              <w:rPr>
                                <w:color w:val="FF0000"/>
                              </w:rPr>
                              <w:t>_____________________________________</w:t>
                            </w:r>
                            <w:r>
                              <w:rPr>
                                <w:color w:val="FF0000"/>
                              </w:rPr>
                              <w:t>___________</w:t>
                            </w:r>
                            <w:r w:rsidRPr="00A04068">
                              <w:rPr>
                                <w:color w:val="FF0000"/>
                              </w:rPr>
                              <w:t>_____</w:t>
                            </w:r>
                          </w:p>
                          <w:p w14:paraId="020FFC73" w14:textId="77777777" w:rsidR="004D76C6" w:rsidRDefault="004D76C6" w:rsidP="004D76C6"/>
                          <w:p w14:paraId="3A5473C3" w14:textId="77777777" w:rsidR="004D76C6" w:rsidRDefault="004D76C6" w:rsidP="004D76C6"/>
                          <w:p w14:paraId="54E9CB38" w14:textId="6C9B4C4A" w:rsidR="004D76C6" w:rsidRDefault="004D76C6" w:rsidP="004D76C6">
                            <w:pPr>
                              <w:pStyle w:val="ListParagraph"/>
                              <w:numPr>
                                <w:ilvl w:val="0"/>
                                <w:numId w:val="48"/>
                              </w:numPr>
                              <w:ind w:left="900" w:hanging="630"/>
                              <w:jc w:val="left"/>
                            </w:pPr>
                            <w:r>
                              <w:t>Doing a S/W-only solution to output the values to the DAC (Called: “Programmed I/O”) requires a simple loop of :</w:t>
                            </w:r>
                            <w:r>
                              <w:br/>
                            </w:r>
                          </w:p>
                          <w:p w14:paraId="282609D9" w14:textId="77777777" w:rsidR="004D76C6" w:rsidRDefault="004D76C6" w:rsidP="004D76C6">
                            <w:pPr>
                              <w:pStyle w:val="ListParagraph"/>
                              <w:numPr>
                                <w:ilvl w:val="1"/>
                                <w:numId w:val="48"/>
                              </w:numPr>
                            </w:pPr>
                            <w:r>
                              <w:t>Read the next digital out from the table</w:t>
                            </w:r>
                          </w:p>
                          <w:p w14:paraId="56548FE4" w14:textId="77777777" w:rsidR="004D76C6" w:rsidRDefault="004D76C6" w:rsidP="004D76C6">
                            <w:pPr>
                              <w:pStyle w:val="ListParagraph"/>
                              <w:numPr>
                                <w:ilvl w:val="1"/>
                                <w:numId w:val="48"/>
                              </w:numPr>
                            </w:pPr>
                            <w:r>
                              <w:t>Output it to the DAC</w:t>
                            </w:r>
                          </w:p>
                          <w:p w14:paraId="0520F14D" w14:textId="77777777" w:rsidR="004D76C6" w:rsidRDefault="004D76C6" w:rsidP="004D76C6">
                            <w:pPr>
                              <w:pStyle w:val="ListParagraph"/>
                              <w:numPr>
                                <w:ilvl w:val="1"/>
                                <w:numId w:val="48"/>
                              </w:numPr>
                            </w:pPr>
                            <w:r>
                              <w:t>Poll to see if the DAC conversion is done</w:t>
                            </w:r>
                          </w:p>
                          <w:p w14:paraId="5BD5D7C9" w14:textId="4E56C257" w:rsidR="004D76C6" w:rsidRDefault="004D76C6" w:rsidP="004D76C6">
                            <w:pPr>
                              <w:pStyle w:val="ListParagraph"/>
                              <w:numPr>
                                <w:ilvl w:val="1"/>
                                <w:numId w:val="48"/>
                              </w:numPr>
                            </w:pPr>
                            <w:r>
                              <w:t>Repeat</w:t>
                            </w:r>
                            <w:r>
                              <w:br/>
                            </w:r>
                          </w:p>
                          <w:p w14:paraId="35C4186E" w14:textId="77777777" w:rsidR="004D76C6" w:rsidRDefault="004D76C6" w:rsidP="004D76C6">
                            <w:pPr>
                              <w:ind w:left="720"/>
                            </w:pPr>
                            <w:r>
                              <w:t>Write a procedure of the non-DMA version of the wave generator and see how fast you can make the frequency.  Comments about it:</w:t>
                            </w:r>
                          </w:p>
                          <w:p w14:paraId="3EEA08B5" w14:textId="77777777" w:rsidR="004D76C6" w:rsidRDefault="004D76C6" w:rsidP="004D76C6"/>
                          <w:p w14:paraId="335CCBF1"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0A089B45" w14:textId="77777777" w:rsidR="004D76C6" w:rsidRDefault="004D76C6" w:rsidP="004D76C6"/>
                          <w:p w14:paraId="07395AD2" w14:textId="77777777" w:rsidR="004D76C6" w:rsidRDefault="004D76C6" w:rsidP="004D76C6"/>
                          <w:p w14:paraId="3E5DD8F8" w14:textId="77777777" w:rsidR="004D76C6" w:rsidRPr="00A04068" w:rsidRDefault="004D76C6" w:rsidP="004D76C6"/>
                          <w:p w14:paraId="31598227" w14:textId="77777777" w:rsidR="004D76C6" w:rsidRDefault="004D76C6" w:rsidP="004D76C6">
                            <w:pPr>
                              <w:pStyle w:val="ListParagraph"/>
                              <w:numPr>
                                <w:ilvl w:val="0"/>
                                <w:numId w:val="48"/>
                              </w:numPr>
                              <w:ind w:left="900" w:hanging="630"/>
                            </w:pPr>
                            <w:r>
                              <w:t>We used Timer2 as a trigger to define the timing between each waveform point.  Can the DMA control be modified so that it runs continuously without a trigger? :</w:t>
                            </w:r>
                          </w:p>
                          <w:p w14:paraId="51E2E6C3" w14:textId="77777777" w:rsidR="004D76C6" w:rsidRDefault="004D76C6" w:rsidP="004D76C6">
                            <w:pPr>
                              <w:pStyle w:val="ListParagraph"/>
                              <w:jc w:val="left"/>
                            </w:pPr>
                          </w:p>
                          <w:p w14:paraId="08BBA374"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217A601A" w14:textId="77777777" w:rsidR="004D76C6" w:rsidRDefault="004D76C6" w:rsidP="004D76C6">
                            <w:pPr>
                              <w:pStyle w:val="ListParagraph"/>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0E681" id="Text Box 1096691056" o:spid="_x0000_s1031" type="#_x0000_t202" style="position:absolute;left:0;text-align:left;margin-left:0;margin-top:134.7pt;width:535.2pt;height:423.35pt;z-index:251699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" strokecolor="red">
                <v:textbox>
                  <w:txbxContent>
                    <w:p w14:paraId="57C71DBD" w14:textId="77777777" w:rsidR="004D76C6" w:rsidRDefault="004D76C6" w:rsidP="004D76C6">
                      <w:pPr>
                        <w:pStyle w:val="Heading2"/>
                      </w:pPr>
                      <w:r>
                        <w:t xml:space="preserve">Extra Credit Ideas (5 </w:t>
                      </w:r>
                      <w:proofErr w:type="spellStart"/>
                      <w:r>
                        <w:t>pts.max</w:t>
                      </w:r>
                      <w:proofErr w:type="spellEnd"/>
                      <w:r>
                        <w:t xml:space="preserve"> for any of these completed)</w:t>
                      </w:r>
                    </w:p>
                    <w:p w14:paraId="0CCCBA39" w14:textId="77777777" w:rsidR="004D76C6" w:rsidRDefault="004D76C6" w:rsidP="004D76C6">
                      <w:pPr>
                        <w:ind w:left="720" w:hanging="810"/>
                      </w:pPr>
                    </w:p>
                    <w:p w14:paraId="2510D907" w14:textId="77777777" w:rsidR="004D76C6" w:rsidRDefault="004D76C6" w:rsidP="004D76C6">
                      <w:pPr>
                        <w:pStyle w:val="ListParagraph"/>
                        <w:numPr>
                          <w:ilvl w:val="0"/>
                          <w:numId w:val="48"/>
                        </w:numPr>
                        <w:ind w:left="900" w:hanging="630"/>
                      </w:pPr>
                      <w:r>
                        <w:t>Note on the analog waveform from the DAC that the nadir (lowest point) of the waveform doesn’t go all the way to 0.0Volts.  It looks to be “clipped” at about 0.6 V.   Explain why :</w:t>
                      </w:r>
                    </w:p>
                    <w:p w14:paraId="12629D7D" w14:textId="77777777" w:rsidR="004D76C6" w:rsidRDefault="004D76C6" w:rsidP="004D76C6">
                      <w:pPr>
                        <w:ind w:left="720" w:firstLine="720"/>
                        <w:rPr>
                          <w:color w:val="FF0000"/>
                        </w:rPr>
                      </w:pPr>
                    </w:p>
                    <w:p w14:paraId="6C4083DF" w14:textId="77777777" w:rsidR="004D76C6" w:rsidRPr="00A04068" w:rsidRDefault="004D76C6" w:rsidP="004D76C6">
                      <w:pPr>
                        <w:ind w:left="720" w:firstLine="720"/>
                        <w:rPr>
                          <w:color w:val="FF0000"/>
                        </w:rPr>
                      </w:pPr>
                      <w:r w:rsidRPr="00A04068">
                        <w:rPr>
                          <w:color w:val="FF0000"/>
                        </w:rPr>
                        <w:t>_____________________________________</w:t>
                      </w:r>
                      <w:r>
                        <w:rPr>
                          <w:color w:val="FF0000"/>
                        </w:rPr>
                        <w:t>___________</w:t>
                      </w:r>
                      <w:r w:rsidRPr="00A04068">
                        <w:rPr>
                          <w:color w:val="FF0000"/>
                        </w:rPr>
                        <w:t>_____</w:t>
                      </w:r>
                    </w:p>
                    <w:p w14:paraId="020FFC73" w14:textId="77777777" w:rsidR="004D76C6" w:rsidRDefault="004D76C6" w:rsidP="004D76C6"/>
                    <w:p w14:paraId="3A5473C3" w14:textId="77777777" w:rsidR="004D76C6" w:rsidRDefault="004D76C6" w:rsidP="004D76C6"/>
                    <w:p w14:paraId="54E9CB38" w14:textId="6C9B4C4A" w:rsidR="004D76C6" w:rsidRDefault="004D76C6" w:rsidP="004D76C6">
                      <w:pPr>
                        <w:pStyle w:val="ListParagraph"/>
                        <w:numPr>
                          <w:ilvl w:val="0"/>
                          <w:numId w:val="48"/>
                        </w:numPr>
                        <w:ind w:left="900" w:hanging="630"/>
                        <w:jc w:val="left"/>
                      </w:pPr>
                      <w:r>
                        <w:t>Doing a S/W-only solution to output the values to the DAC (Called: “Programmed I/O”) requires a simple loop of :</w:t>
                      </w:r>
                      <w:r>
                        <w:br/>
                      </w:r>
                    </w:p>
                    <w:p w14:paraId="282609D9" w14:textId="77777777" w:rsidR="004D76C6" w:rsidRDefault="004D76C6" w:rsidP="004D76C6">
                      <w:pPr>
                        <w:pStyle w:val="ListParagraph"/>
                        <w:numPr>
                          <w:ilvl w:val="1"/>
                          <w:numId w:val="48"/>
                        </w:numPr>
                      </w:pPr>
                      <w:r>
                        <w:t>Read the next digital out from the table</w:t>
                      </w:r>
                    </w:p>
                    <w:p w14:paraId="56548FE4" w14:textId="77777777" w:rsidR="004D76C6" w:rsidRDefault="004D76C6" w:rsidP="004D76C6">
                      <w:pPr>
                        <w:pStyle w:val="ListParagraph"/>
                        <w:numPr>
                          <w:ilvl w:val="1"/>
                          <w:numId w:val="48"/>
                        </w:numPr>
                      </w:pPr>
                      <w:r>
                        <w:t>Output it to the DAC</w:t>
                      </w:r>
                    </w:p>
                    <w:p w14:paraId="0520F14D" w14:textId="77777777" w:rsidR="004D76C6" w:rsidRDefault="004D76C6" w:rsidP="004D76C6">
                      <w:pPr>
                        <w:pStyle w:val="ListParagraph"/>
                        <w:numPr>
                          <w:ilvl w:val="1"/>
                          <w:numId w:val="48"/>
                        </w:numPr>
                      </w:pPr>
                      <w:r>
                        <w:t>Poll to see if the DAC conversion is done</w:t>
                      </w:r>
                    </w:p>
                    <w:p w14:paraId="5BD5D7C9" w14:textId="4E56C257" w:rsidR="004D76C6" w:rsidRDefault="004D76C6" w:rsidP="004D76C6">
                      <w:pPr>
                        <w:pStyle w:val="ListParagraph"/>
                        <w:numPr>
                          <w:ilvl w:val="1"/>
                          <w:numId w:val="48"/>
                        </w:numPr>
                      </w:pPr>
                      <w:r>
                        <w:t>Repeat</w:t>
                      </w:r>
                      <w:r>
                        <w:br/>
                      </w:r>
                    </w:p>
                    <w:p w14:paraId="35C4186E" w14:textId="77777777" w:rsidR="004D76C6" w:rsidRDefault="004D76C6" w:rsidP="004D76C6">
                      <w:pPr>
                        <w:ind w:left="720"/>
                      </w:pPr>
                      <w:r>
                        <w:t>Write a procedure of the non-DMA version of the wave generator and see how fast you can make the frequency.  Comments about it:</w:t>
                      </w:r>
                    </w:p>
                    <w:p w14:paraId="3EEA08B5" w14:textId="77777777" w:rsidR="004D76C6" w:rsidRDefault="004D76C6" w:rsidP="004D76C6"/>
                    <w:p w14:paraId="335CCBF1"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0A089B45" w14:textId="77777777" w:rsidR="004D76C6" w:rsidRDefault="004D76C6" w:rsidP="004D76C6"/>
                    <w:p w14:paraId="07395AD2" w14:textId="77777777" w:rsidR="004D76C6" w:rsidRDefault="004D76C6" w:rsidP="004D76C6"/>
                    <w:p w14:paraId="3E5DD8F8" w14:textId="77777777" w:rsidR="004D76C6" w:rsidRPr="00A04068" w:rsidRDefault="004D76C6" w:rsidP="004D76C6"/>
                    <w:p w14:paraId="31598227" w14:textId="77777777" w:rsidR="004D76C6" w:rsidRDefault="004D76C6" w:rsidP="004D76C6">
                      <w:pPr>
                        <w:pStyle w:val="ListParagraph"/>
                        <w:numPr>
                          <w:ilvl w:val="0"/>
                          <w:numId w:val="48"/>
                        </w:numPr>
                        <w:ind w:left="900" w:hanging="630"/>
                      </w:pPr>
                      <w:r>
                        <w:t>We used Timer2 as a trigger to define the timing between each waveform point.  Can the DMA control be modified so that it runs continuously without a trigger? :</w:t>
                      </w:r>
                    </w:p>
                    <w:p w14:paraId="51E2E6C3" w14:textId="77777777" w:rsidR="004D76C6" w:rsidRDefault="004D76C6" w:rsidP="004D76C6">
                      <w:pPr>
                        <w:pStyle w:val="ListParagraph"/>
                        <w:jc w:val="left"/>
                      </w:pPr>
                    </w:p>
                    <w:p w14:paraId="08BBA374"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217A601A" w14:textId="77777777" w:rsidR="004D76C6" w:rsidRDefault="004D76C6" w:rsidP="004D76C6">
                      <w:pPr>
                        <w:pStyle w:val="ListParagraph"/>
                        <w:jc w:val="left"/>
                      </w:pPr>
                    </w:p>
                  </w:txbxContent>
                </v:textbox>
                <w10:wrap type="square" anchorx="margin"/>
              </v:shape>
            </w:pict>
          </mc:Fallback>
        </mc:AlternateContent>
      </w:r>
    </w:p>
    <w:sectPr w:rsidR="00A04068" w:rsidSect="00B833EF">
      <w:pgSz w:w="12240" w:h="15840"/>
      <w:pgMar w:top="720" w:right="720" w:bottom="720" w:left="720" w:header="720" w:footer="5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4837B" w14:textId="77777777" w:rsidR="00E80D26" w:rsidRDefault="00E80D26" w:rsidP="00722B54">
      <w:r>
        <w:separator/>
      </w:r>
    </w:p>
  </w:endnote>
  <w:endnote w:type="continuationSeparator" w:id="0">
    <w:p w14:paraId="1FC75E8C" w14:textId="77777777" w:rsidR="00E80D26" w:rsidRDefault="00E80D26" w:rsidP="00722B54">
      <w:r>
        <w:continuationSeparator/>
      </w:r>
    </w:p>
  </w:endnote>
  <w:endnote w:type="continuationNotice" w:id="1">
    <w:p w14:paraId="3E93FC55" w14:textId="77777777" w:rsidR="00E80D26" w:rsidRDefault="00E80D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erdana Pro Cond">
    <w:panose1 w:val="020B0606030504040204"/>
    <w:charset w:val="00"/>
    <w:family w:val="swiss"/>
    <w:pitch w:val="variable"/>
    <w:sig w:usb0="80000287" w:usb1="0000004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95DC6" w14:textId="77777777" w:rsidR="00E80D26" w:rsidRDefault="00E80D26" w:rsidP="00722B54">
      <w:r>
        <w:separator/>
      </w:r>
    </w:p>
  </w:footnote>
  <w:footnote w:type="continuationSeparator" w:id="0">
    <w:p w14:paraId="6D40C92C" w14:textId="77777777" w:rsidR="00E80D26" w:rsidRDefault="00E80D26" w:rsidP="00722B54">
      <w:r>
        <w:continuationSeparator/>
      </w:r>
    </w:p>
  </w:footnote>
  <w:footnote w:type="continuationNotice" w:id="1">
    <w:p w14:paraId="685F01B9" w14:textId="77777777" w:rsidR="00E80D26" w:rsidRDefault="00E80D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4736"/>
    <w:multiLevelType w:val="hybridMultilevel"/>
    <w:tmpl w:val="4690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82BB8"/>
    <w:multiLevelType w:val="hybridMultilevel"/>
    <w:tmpl w:val="B838D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2011E"/>
    <w:multiLevelType w:val="hybridMultilevel"/>
    <w:tmpl w:val="012E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B5438"/>
    <w:multiLevelType w:val="hybridMultilevel"/>
    <w:tmpl w:val="FE968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24E"/>
    <w:multiLevelType w:val="hybridMultilevel"/>
    <w:tmpl w:val="E868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935E2"/>
    <w:multiLevelType w:val="hybridMultilevel"/>
    <w:tmpl w:val="A272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22F18"/>
    <w:multiLevelType w:val="hybridMultilevel"/>
    <w:tmpl w:val="DB1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B4037"/>
    <w:multiLevelType w:val="multilevel"/>
    <w:tmpl w:val="75A26CC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6C96028"/>
    <w:multiLevelType w:val="hybridMultilevel"/>
    <w:tmpl w:val="306C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6290B"/>
    <w:multiLevelType w:val="hybridMultilevel"/>
    <w:tmpl w:val="64022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A84C76"/>
    <w:multiLevelType w:val="hybridMultilevel"/>
    <w:tmpl w:val="35CE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BD0C31"/>
    <w:multiLevelType w:val="hybridMultilevel"/>
    <w:tmpl w:val="EC14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A0A9D"/>
    <w:multiLevelType w:val="hybridMultilevel"/>
    <w:tmpl w:val="9A8EC6EE"/>
    <w:lvl w:ilvl="0" w:tplc="2F4AB6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A0F02"/>
    <w:multiLevelType w:val="hybridMultilevel"/>
    <w:tmpl w:val="4F3AB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A07564"/>
    <w:multiLevelType w:val="hybridMultilevel"/>
    <w:tmpl w:val="4F3ABE12"/>
    <w:lvl w:ilvl="0" w:tplc="18D06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A7E99"/>
    <w:multiLevelType w:val="hybridMultilevel"/>
    <w:tmpl w:val="F1889E72"/>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6" w15:restartNumberingAfterBreak="0">
    <w:nsid w:val="282C609A"/>
    <w:multiLevelType w:val="hybridMultilevel"/>
    <w:tmpl w:val="820E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697E42"/>
    <w:multiLevelType w:val="hybridMultilevel"/>
    <w:tmpl w:val="DF44F21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915380E"/>
    <w:multiLevelType w:val="hybridMultilevel"/>
    <w:tmpl w:val="6AACE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246167"/>
    <w:multiLevelType w:val="hybridMultilevel"/>
    <w:tmpl w:val="DFA4514E"/>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A6469A1"/>
    <w:multiLevelType w:val="hybridMultilevel"/>
    <w:tmpl w:val="44A62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11EA2"/>
    <w:multiLevelType w:val="hybridMultilevel"/>
    <w:tmpl w:val="F4A26E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500D1D"/>
    <w:multiLevelType w:val="hybridMultilevel"/>
    <w:tmpl w:val="8164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D2E3D"/>
    <w:multiLevelType w:val="hybridMultilevel"/>
    <w:tmpl w:val="5296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A2762"/>
    <w:multiLevelType w:val="hybridMultilevel"/>
    <w:tmpl w:val="452A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90D68"/>
    <w:multiLevelType w:val="hybridMultilevel"/>
    <w:tmpl w:val="7D629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C28D8"/>
    <w:multiLevelType w:val="hybridMultilevel"/>
    <w:tmpl w:val="21AAB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A44561"/>
    <w:multiLevelType w:val="hybridMultilevel"/>
    <w:tmpl w:val="F4A26E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4B2393"/>
    <w:multiLevelType w:val="hybridMultilevel"/>
    <w:tmpl w:val="DF44F2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955156B"/>
    <w:multiLevelType w:val="hybridMultilevel"/>
    <w:tmpl w:val="BCB62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9F428D"/>
    <w:multiLevelType w:val="hybridMultilevel"/>
    <w:tmpl w:val="A678D882"/>
    <w:lvl w:ilvl="0" w:tplc="0409000F">
      <w:start w:val="1"/>
      <w:numFmt w:val="decimal"/>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6066C54"/>
    <w:multiLevelType w:val="hybridMultilevel"/>
    <w:tmpl w:val="5BB4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9040F"/>
    <w:multiLevelType w:val="hybridMultilevel"/>
    <w:tmpl w:val="BD78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832538"/>
    <w:multiLevelType w:val="hybridMultilevel"/>
    <w:tmpl w:val="1AA47B5E"/>
    <w:lvl w:ilvl="0" w:tplc="4E92C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562FA8"/>
    <w:multiLevelType w:val="hybridMultilevel"/>
    <w:tmpl w:val="E16A4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D8716D"/>
    <w:multiLevelType w:val="hybridMultilevel"/>
    <w:tmpl w:val="6632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282260"/>
    <w:multiLevelType w:val="hybridMultilevel"/>
    <w:tmpl w:val="532051B0"/>
    <w:lvl w:ilvl="0" w:tplc="18D06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5512689"/>
    <w:multiLevelType w:val="hybridMultilevel"/>
    <w:tmpl w:val="27ECE5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DF212E"/>
    <w:multiLevelType w:val="hybridMultilevel"/>
    <w:tmpl w:val="4FB2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B1889"/>
    <w:multiLevelType w:val="hybridMultilevel"/>
    <w:tmpl w:val="44A83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8C6107"/>
    <w:multiLevelType w:val="hybridMultilevel"/>
    <w:tmpl w:val="0878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8D6B9B"/>
    <w:multiLevelType w:val="hybridMultilevel"/>
    <w:tmpl w:val="F094D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A5038"/>
    <w:multiLevelType w:val="hybridMultilevel"/>
    <w:tmpl w:val="7F4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7540D6"/>
    <w:multiLevelType w:val="hybridMultilevel"/>
    <w:tmpl w:val="1D72F5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7FE1F86"/>
    <w:multiLevelType w:val="hybridMultilevel"/>
    <w:tmpl w:val="3F7AB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834EA4"/>
    <w:multiLevelType w:val="hybridMultilevel"/>
    <w:tmpl w:val="964C6BAC"/>
    <w:lvl w:ilvl="0" w:tplc="1F76666E">
      <w:start w:val="1"/>
      <w:numFmt w:val="decimal"/>
      <w:lvlText w:val="%1.)"/>
      <w:lvlJc w:val="left"/>
      <w:pPr>
        <w:ind w:left="360" w:hanging="360"/>
      </w:pPr>
      <w:rPr>
        <w:rFonts w:hint="default"/>
        <w:b/>
        <w:bCs/>
      </w:rPr>
    </w:lvl>
    <w:lvl w:ilvl="1" w:tplc="04090019">
      <w:start w:val="1"/>
      <w:numFmt w:val="lowerLetter"/>
      <w:lvlText w:val="%2."/>
      <w:lvlJc w:val="left"/>
      <w:pPr>
        <w:ind w:left="171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D586B17"/>
    <w:multiLevelType w:val="hybridMultilevel"/>
    <w:tmpl w:val="4DE0F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505346">
    <w:abstractNumId w:val="9"/>
  </w:num>
  <w:num w:numId="2" w16cid:durableId="981691369">
    <w:abstractNumId w:val="5"/>
  </w:num>
  <w:num w:numId="3" w16cid:durableId="2126658922">
    <w:abstractNumId w:val="24"/>
  </w:num>
  <w:num w:numId="4" w16cid:durableId="1831554265">
    <w:abstractNumId w:val="44"/>
  </w:num>
  <w:num w:numId="5" w16cid:durableId="1473718244">
    <w:abstractNumId w:val="3"/>
  </w:num>
  <w:num w:numId="6" w16cid:durableId="1195533266">
    <w:abstractNumId w:val="20"/>
  </w:num>
  <w:num w:numId="7" w16cid:durableId="1511334429">
    <w:abstractNumId w:val="39"/>
  </w:num>
  <w:num w:numId="8" w16cid:durableId="1304506653">
    <w:abstractNumId w:val="27"/>
  </w:num>
  <w:num w:numId="9" w16cid:durableId="1929078814">
    <w:abstractNumId w:val="21"/>
  </w:num>
  <w:num w:numId="10" w16cid:durableId="1651670442">
    <w:abstractNumId w:val="22"/>
  </w:num>
  <w:num w:numId="11" w16cid:durableId="1851018439">
    <w:abstractNumId w:val="18"/>
  </w:num>
  <w:num w:numId="12" w16cid:durableId="336226868">
    <w:abstractNumId w:val="8"/>
  </w:num>
  <w:num w:numId="13" w16cid:durableId="1113213002">
    <w:abstractNumId w:val="41"/>
  </w:num>
  <w:num w:numId="14" w16cid:durableId="529534897">
    <w:abstractNumId w:val="23"/>
  </w:num>
  <w:num w:numId="15" w16cid:durableId="306669238">
    <w:abstractNumId w:val="15"/>
  </w:num>
  <w:num w:numId="16" w16cid:durableId="738676008">
    <w:abstractNumId w:val="26"/>
  </w:num>
  <w:num w:numId="17" w16cid:durableId="252053514">
    <w:abstractNumId w:val="19"/>
  </w:num>
  <w:num w:numId="18" w16cid:durableId="767966172">
    <w:abstractNumId w:val="11"/>
  </w:num>
  <w:num w:numId="19" w16cid:durableId="1888490652">
    <w:abstractNumId w:val="35"/>
  </w:num>
  <w:num w:numId="20" w16cid:durableId="1262641630">
    <w:abstractNumId w:val="29"/>
  </w:num>
  <w:num w:numId="21" w16cid:durableId="811480741">
    <w:abstractNumId w:val="1"/>
  </w:num>
  <w:num w:numId="22" w16cid:durableId="1966740608">
    <w:abstractNumId w:val="12"/>
  </w:num>
  <w:num w:numId="23" w16cid:durableId="1483545147">
    <w:abstractNumId w:val="46"/>
  </w:num>
  <w:num w:numId="24" w16cid:durableId="1216814178">
    <w:abstractNumId w:val="2"/>
  </w:num>
  <w:num w:numId="25" w16cid:durableId="2030764032">
    <w:abstractNumId w:val="16"/>
  </w:num>
  <w:num w:numId="26" w16cid:durableId="950865897">
    <w:abstractNumId w:val="33"/>
  </w:num>
  <w:num w:numId="27" w16cid:durableId="76562103">
    <w:abstractNumId w:val="14"/>
  </w:num>
  <w:num w:numId="28" w16cid:durableId="1680236159">
    <w:abstractNumId w:val="30"/>
  </w:num>
  <w:num w:numId="29" w16cid:durableId="613220632">
    <w:abstractNumId w:val="30"/>
    <w:lvlOverride w:ilvl="0">
      <w:startOverride w:val="1"/>
    </w:lvlOverride>
  </w:num>
  <w:num w:numId="30" w16cid:durableId="353961212">
    <w:abstractNumId w:val="37"/>
  </w:num>
  <w:num w:numId="31" w16cid:durableId="1422146109">
    <w:abstractNumId w:val="36"/>
  </w:num>
  <w:num w:numId="32" w16cid:durableId="76026789">
    <w:abstractNumId w:val="31"/>
  </w:num>
  <w:num w:numId="33" w16cid:durableId="736977085">
    <w:abstractNumId w:val="38"/>
  </w:num>
  <w:num w:numId="34" w16cid:durableId="329991566">
    <w:abstractNumId w:val="10"/>
  </w:num>
  <w:num w:numId="35" w16cid:durableId="899709224">
    <w:abstractNumId w:val="32"/>
  </w:num>
  <w:num w:numId="36" w16cid:durableId="1360275858">
    <w:abstractNumId w:val="40"/>
  </w:num>
  <w:num w:numId="37" w16cid:durableId="760026610">
    <w:abstractNumId w:val="6"/>
  </w:num>
  <w:num w:numId="38" w16cid:durableId="853879843">
    <w:abstractNumId w:val="0"/>
  </w:num>
  <w:num w:numId="39" w16cid:durableId="562835717">
    <w:abstractNumId w:val="25"/>
  </w:num>
  <w:num w:numId="40" w16cid:durableId="28531534">
    <w:abstractNumId w:val="43"/>
  </w:num>
  <w:num w:numId="41" w16cid:durableId="1099448496">
    <w:abstractNumId w:val="42"/>
  </w:num>
  <w:num w:numId="42" w16cid:durableId="61487345">
    <w:abstractNumId w:val="13"/>
  </w:num>
  <w:num w:numId="43" w16cid:durableId="1824808271">
    <w:abstractNumId w:val="34"/>
  </w:num>
  <w:num w:numId="44" w16cid:durableId="214858396">
    <w:abstractNumId w:val="4"/>
  </w:num>
  <w:num w:numId="45" w16cid:durableId="1146625157">
    <w:abstractNumId w:val="28"/>
  </w:num>
  <w:num w:numId="46" w16cid:durableId="187371319">
    <w:abstractNumId w:val="17"/>
  </w:num>
  <w:num w:numId="47" w16cid:durableId="1483888479">
    <w:abstractNumId w:val="7"/>
  </w:num>
  <w:num w:numId="48" w16cid:durableId="10415866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3E1"/>
    <w:rsid w:val="00000F53"/>
    <w:rsid w:val="000056F5"/>
    <w:rsid w:val="00006E62"/>
    <w:rsid w:val="00011EFF"/>
    <w:rsid w:val="00013157"/>
    <w:rsid w:val="00017543"/>
    <w:rsid w:val="000203DF"/>
    <w:rsid w:val="00022FC6"/>
    <w:rsid w:val="000252F2"/>
    <w:rsid w:val="0002552E"/>
    <w:rsid w:val="00025900"/>
    <w:rsid w:val="00026CD4"/>
    <w:rsid w:val="00027B1D"/>
    <w:rsid w:val="00030B33"/>
    <w:rsid w:val="0003201E"/>
    <w:rsid w:val="000333B0"/>
    <w:rsid w:val="000355BF"/>
    <w:rsid w:val="00036213"/>
    <w:rsid w:val="0003657C"/>
    <w:rsid w:val="00036D65"/>
    <w:rsid w:val="00037629"/>
    <w:rsid w:val="00041A6E"/>
    <w:rsid w:val="00041F22"/>
    <w:rsid w:val="0004239C"/>
    <w:rsid w:val="00043D2B"/>
    <w:rsid w:val="00050B5B"/>
    <w:rsid w:val="00052489"/>
    <w:rsid w:val="000526F6"/>
    <w:rsid w:val="00053875"/>
    <w:rsid w:val="00060C50"/>
    <w:rsid w:val="00061D75"/>
    <w:rsid w:val="000620A7"/>
    <w:rsid w:val="000644B7"/>
    <w:rsid w:val="000739A8"/>
    <w:rsid w:val="000802D9"/>
    <w:rsid w:val="00080366"/>
    <w:rsid w:val="00080ACA"/>
    <w:rsid w:val="000811DF"/>
    <w:rsid w:val="00082A26"/>
    <w:rsid w:val="00085F81"/>
    <w:rsid w:val="000920A6"/>
    <w:rsid w:val="00092DCC"/>
    <w:rsid w:val="00092FD8"/>
    <w:rsid w:val="00093E9F"/>
    <w:rsid w:val="00095448"/>
    <w:rsid w:val="000954C4"/>
    <w:rsid w:val="00096F75"/>
    <w:rsid w:val="000A2411"/>
    <w:rsid w:val="000A584E"/>
    <w:rsid w:val="000A5FBF"/>
    <w:rsid w:val="000B10A2"/>
    <w:rsid w:val="000B110B"/>
    <w:rsid w:val="000B12A0"/>
    <w:rsid w:val="000B4078"/>
    <w:rsid w:val="000B51EE"/>
    <w:rsid w:val="000B5E5D"/>
    <w:rsid w:val="000B73DB"/>
    <w:rsid w:val="000C06D0"/>
    <w:rsid w:val="000C3390"/>
    <w:rsid w:val="000C3B54"/>
    <w:rsid w:val="000C4927"/>
    <w:rsid w:val="000C5617"/>
    <w:rsid w:val="000D0FD7"/>
    <w:rsid w:val="000D12D0"/>
    <w:rsid w:val="000D1754"/>
    <w:rsid w:val="000D48FC"/>
    <w:rsid w:val="000D6A79"/>
    <w:rsid w:val="000D75E6"/>
    <w:rsid w:val="000D7B4F"/>
    <w:rsid w:val="000D7EBC"/>
    <w:rsid w:val="000E0376"/>
    <w:rsid w:val="000E0D67"/>
    <w:rsid w:val="000E11E9"/>
    <w:rsid w:val="000E2EB4"/>
    <w:rsid w:val="000E4DCF"/>
    <w:rsid w:val="000E6B5F"/>
    <w:rsid w:val="000F05C3"/>
    <w:rsid w:val="000F3930"/>
    <w:rsid w:val="000F4514"/>
    <w:rsid w:val="000F535B"/>
    <w:rsid w:val="000F7941"/>
    <w:rsid w:val="00103A6E"/>
    <w:rsid w:val="00106AF6"/>
    <w:rsid w:val="00107671"/>
    <w:rsid w:val="001078B6"/>
    <w:rsid w:val="00110866"/>
    <w:rsid w:val="0011238A"/>
    <w:rsid w:val="0011394D"/>
    <w:rsid w:val="00114A1D"/>
    <w:rsid w:val="001151E0"/>
    <w:rsid w:val="00122A54"/>
    <w:rsid w:val="0012700A"/>
    <w:rsid w:val="001304B4"/>
    <w:rsid w:val="00130DAA"/>
    <w:rsid w:val="00131C9B"/>
    <w:rsid w:val="00132411"/>
    <w:rsid w:val="00132798"/>
    <w:rsid w:val="00133429"/>
    <w:rsid w:val="0013373C"/>
    <w:rsid w:val="00134177"/>
    <w:rsid w:val="00135391"/>
    <w:rsid w:val="00141ACF"/>
    <w:rsid w:val="00143720"/>
    <w:rsid w:val="00144057"/>
    <w:rsid w:val="001557ED"/>
    <w:rsid w:val="00156881"/>
    <w:rsid w:val="0015708A"/>
    <w:rsid w:val="001574D8"/>
    <w:rsid w:val="00161886"/>
    <w:rsid w:val="00162292"/>
    <w:rsid w:val="00162A45"/>
    <w:rsid w:val="001666E0"/>
    <w:rsid w:val="001671CD"/>
    <w:rsid w:val="00167376"/>
    <w:rsid w:val="00171459"/>
    <w:rsid w:val="001756B9"/>
    <w:rsid w:val="00176205"/>
    <w:rsid w:val="00177055"/>
    <w:rsid w:val="00177085"/>
    <w:rsid w:val="00181464"/>
    <w:rsid w:val="00182392"/>
    <w:rsid w:val="00191730"/>
    <w:rsid w:val="00194E0C"/>
    <w:rsid w:val="00196A31"/>
    <w:rsid w:val="00197732"/>
    <w:rsid w:val="0019775A"/>
    <w:rsid w:val="001A00AB"/>
    <w:rsid w:val="001A0B01"/>
    <w:rsid w:val="001A14AC"/>
    <w:rsid w:val="001A237B"/>
    <w:rsid w:val="001A3F33"/>
    <w:rsid w:val="001A7D02"/>
    <w:rsid w:val="001B1B81"/>
    <w:rsid w:val="001B22D0"/>
    <w:rsid w:val="001B2C8D"/>
    <w:rsid w:val="001B528C"/>
    <w:rsid w:val="001B662F"/>
    <w:rsid w:val="001B6D72"/>
    <w:rsid w:val="001B724A"/>
    <w:rsid w:val="001B7702"/>
    <w:rsid w:val="001C1004"/>
    <w:rsid w:val="001C1761"/>
    <w:rsid w:val="001C1C47"/>
    <w:rsid w:val="001C1F68"/>
    <w:rsid w:val="001C3198"/>
    <w:rsid w:val="001C4E51"/>
    <w:rsid w:val="001C5A5E"/>
    <w:rsid w:val="001D47C9"/>
    <w:rsid w:val="001D6A56"/>
    <w:rsid w:val="001D7BF3"/>
    <w:rsid w:val="001E03E1"/>
    <w:rsid w:val="001E0A25"/>
    <w:rsid w:val="001E0B1D"/>
    <w:rsid w:val="001E0F29"/>
    <w:rsid w:val="001E12F1"/>
    <w:rsid w:val="001E3079"/>
    <w:rsid w:val="001E415A"/>
    <w:rsid w:val="001E46A0"/>
    <w:rsid w:val="001E7314"/>
    <w:rsid w:val="001E73F9"/>
    <w:rsid w:val="001E78A0"/>
    <w:rsid w:val="001F209C"/>
    <w:rsid w:val="001F36EE"/>
    <w:rsid w:val="001F4D62"/>
    <w:rsid w:val="001F6BDA"/>
    <w:rsid w:val="00200984"/>
    <w:rsid w:val="002031B5"/>
    <w:rsid w:val="0020327D"/>
    <w:rsid w:val="00204867"/>
    <w:rsid w:val="002052A5"/>
    <w:rsid w:val="00205AD9"/>
    <w:rsid w:val="002073E7"/>
    <w:rsid w:val="00211FB6"/>
    <w:rsid w:val="00213EB1"/>
    <w:rsid w:val="002213F8"/>
    <w:rsid w:val="0022378A"/>
    <w:rsid w:val="00223DC1"/>
    <w:rsid w:val="00226B8E"/>
    <w:rsid w:val="00226DE2"/>
    <w:rsid w:val="002275D5"/>
    <w:rsid w:val="00232DA7"/>
    <w:rsid w:val="002332BE"/>
    <w:rsid w:val="00234289"/>
    <w:rsid w:val="002428FB"/>
    <w:rsid w:val="00244AF8"/>
    <w:rsid w:val="00247DB8"/>
    <w:rsid w:val="00250898"/>
    <w:rsid w:val="00252BCE"/>
    <w:rsid w:val="00262E58"/>
    <w:rsid w:val="00264BDB"/>
    <w:rsid w:val="00265CA4"/>
    <w:rsid w:val="002703A2"/>
    <w:rsid w:val="002719BF"/>
    <w:rsid w:val="00271E07"/>
    <w:rsid w:val="00276367"/>
    <w:rsid w:val="00276792"/>
    <w:rsid w:val="0028067D"/>
    <w:rsid w:val="00281606"/>
    <w:rsid w:val="002914E2"/>
    <w:rsid w:val="00292444"/>
    <w:rsid w:val="00292D91"/>
    <w:rsid w:val="00294DC7"/>
    <w:rsid w:val="00294FCD"/>
    <w:rsid w:val="002957FB"/>
    <w:rsid w:val="0029640F"/>
    <w:rsid w:val="00296777"/>
    <w:rsid w:val="00297706"/>
    <w:rsid w:val="002A20AF"/>
    <w:rsid w:val="002A2652"/>
    <w:rsid w:val="002A33F3"/>
    <w:rsid w:val="002A45C6"/>
    <w:rsid w:val="002A4770"/>
    <w:rsid w:val="002B0006"/>
    <w:rsid w:val="002B23E3"/>
    <w:rsid w:val="002B4507"/>
    <w:rsid w:val="002B6F81"/>
    <w:rsid w:val="002C3FE9"/>
    <w:rsid w:val="002C5BE7"/>
    <w:rsid w:val="002C63F4"/>
    <w:rsid w:val="002D2487"/>
    <w:rsid w:val="002D57CC"/>
    <w:rsid w:val="002D6C35"/>
    <w:rsid w:val="002E3A96"/>
    <w:rsid w:val="002E42BE"/>
    <w:rsid w:val="002E5B5A"/>
    <w:rsid w:val="002E7CD7"/>
    <w:rsid w:val="002F2B92"/>
    <w:rsid w:val="002F485C"/>
    <w:rsid w:val="002F5A52"/>
    <w:rsid w:val="003027CE"/>
    <w:rsid w:val="00302E96"/>
    <w:rsid w:val="00304474"/>
    <w:rsid w:val="00304900"/>
    <w:rsid w:val="00305407"/>
    <w:rsid w:val="00306810"/>
    <w:rsid w:val="00307D08"/>
    <w:rsid w:val="003116F6"/>
    <w:rsid w:val="0031205D"/>
    <w:rsid w:val="00312A5C"/>
    <w:rsid w:val="00316195"/>
    <w:rsid w:val="003206D0"/>
    <w:rsid w:val="003207E7"/>
    <w:rsid w:val="00321392"/>
    <w:rsid w:val="00326AF4"/>
    <w:rsid w:val="00327609"/>
    <w:rsid w:val="00333A75"/>
    <w:rsid w:val="00335D64"/>
    <w:rsid w:val="00341063"/>
    <w:rsid w:val="00341645"/>
    <w:rsid w:val="00341EE7"/>
    <w:rsid w:val="00344DAE"/>
    <w:rsid w:val="00345665"/>
    <w:rsid w:val="00353934"/>
    <w:rsid w:val="0035579A"/>
    <w:rsid w:val="00355C29"/>
    <w:rsid w:val="0036010D"/>
    <w:rsid w:val="003602C1"/>
    <w:rsid w:val="0036104D"/>
    <w:rsid w:val="00362080"/>
    <w:rsid w:val="00362D96"/>
    <w:rsid w:val="003638B5"/>
    <w:rsid w:val="0036738F"/>
    <w:rsid w:val="00370A6A"/>
    <w:rsid w:val="00370E99"/>
    <w:rsid w:val="00376AB8"/>
    <w:rsid w:val="003771CC"/>
    <w:rsid w:val="0037740C"/>
    <w:rsid w:val="0037750B"/>
    <w:rsid w:val="00377978"/>
    <w:rsid w:val="003837B0"/>
    <w:rsid w:val="00384A05"/>
    <w:rsid w:val="00385F5E"/>
    <w:rsid w:val="00391A57"/>
    <w:rsid w:val="00392F7E"/>
    <w:rsid w:val="00394054"/>
    <w:rsid w:val="00395A5E"/>
    <w:rsid w:val="00395B50"/>
    <w:rsid w:val="003A0CBE"/>
    <w:rsid w:val="003A3860"/>
    <w:rsid w:val="003A4202"/>
    <w:rsid w:val="003B127C"/>
    <w:rsid w:val="003B13FF"/>
    <w:rsid w:val="003B1F59"/>
    <w:rsid w:val="003B1FB2"/>
    <w:rsid w:val="003B3500"/>
    <w:rsid w:val="003C0E2F"/>
    <w:rsid w:val="003C19D4"/>
    <w:rsid w:val="003C2B1E"/>
    <w:rsid w:val="003C3F16"/>
    <w:rsid w:val="003C4C94"/>
    <w:rsid w:val="003C72D8"/>
    <w:rsid w:val="003D08EA"/>
    <w:rsid w:val="003D0B8D"/>
    <w:rsid w:val="003D37F9"/>
    <w:rsid w:val="003D408B"/>
    <w:rsid w:val="003D44E3"/>
    <w:rsid w:val="003D4912"/>
    <w:rsid w:val="003D71DD"/>
    <w:rsid w:val="003E0263"/>
    <w:rsid w:val="003E3C34"/>
    <w:rsid w:val="003E554D"/>
    <w:rsid w:val="003F2096"/>
    <w:rsid w:val="003F4899"/>
    <w:rsid w:val="00402467"/>
    <w:rsid w:val="00403EF6"/>
    <w:rsid w:val="00416B60"/>
    <w:rsid w:val="00416EE5"/>
    <w:rsid w:val="0042096F"/>
    <w:rsid w:val="0042258E"/>
    <w:rsid w:val="00422953"/>
    <w:rsid w:val="00423604"/>
    <w:rsid w:val="00423A80"/>
    <w:rsid w:val="00427FAB"/>
    <w:rsid w:val="00430700"/>
    <w:rsid w:val="00432DC0"/>
    <w:rsid w:val="0043354D"/>
    <w:rsid w:val="00434295"/>
    <w:rsid w:val="00440136"/>
    <w:rsid w:val="0044035C"/>
    <w:rsid w:val="00441E15"/>
    <w:rsid w:val="00442316"/>
    <w:rsid w:val="0044509C"/>
    <w:rsid w:val="00451CF3"/>
    <w:rsid w:val="004528A7"/>
    <w:rsid w:val="00452A67"/>
    <w:rsid w:val="00454566"/>
    <w:rsid w:val="00454E01"/>
    <w:rsid w:val="0045584B"/>
    <w:rsid w:val="00456DBC"/>
    <w:rsid w:val="0045754E"/>
    <w:rsid w:val="00460017"/>
    <w:rsid w:val="00462006"/>
    <w:rsid w:val="00462ECD"/>
    <w:rsid w:val="0046408F"/>
    <w:rsid w:val="00464390"/>
    <w:rsid w:val="00467165"/>
    <w:rsid w:val="00467339"/>
    <w:rsid w:val="00473BC1"/>
    <w:rsid w:val="004755E4"/>
    <w:rsid w:val="00477DC6"/>
    <w:rsid w:val="004849FF"/>
    <w:rsid w:val="00484A1A"/>
    <w:rsid w:val="004871E0"/>
    <w:rsid w:val="004879D8"/>
    <w:rsid w:val="00487EF6"/>
    <w:rsid w:val="004901E3"/>
    <w:rsid w:val="00492239"/>
    <w:rsid w:val="004932AF"/>
    <w:rsid w:val="00497864"/>
    <w:rsid w:val="004A15BD"/>
    <w:rsid w:val="004A1FBE"/>
    <w:rsid w:val="004B2618"/>
    <w:rsid w:val="004B3555"/>
    <w:rsid w:val="004B3AC9"/>
    <w:rsid w:val="004B4DD9"/>
    <w:rsid w:val="004B7834"/>
    <w:rsid w:val="004C2425"/>
    <w:rsid w:val="004C704A"/>
    <w:rsid w:val="004D5F44"/>
    <w:rsid w:val="004D6012"/>
    <w:rsid w:val="004D76C6"/>
    <w:rsid w:val="004E05CF"/>
    <w:rsid w:val="004E1726"/>
    <w:rsid w:val="004E1813"/>
    <w:rsid w:val="004E1DBE"/>
    <w:rsid w:val="004E7C47"/>
    <w:rsid w:val="004F01AC"/>
    <w:rsid w:val="004F2CDE"/>
    <w:rsid w:val="004F56D2"/>
    <w:rsid w:val="004F5A18"/>
    <w:rsid w:val="004F6524"/>
    <w:rsid w:val="00502373"/>
    <w:rsid w:val="00506DF6"/>
    <w:rsid w:val="005070AC"/>
    <w:rsid w:val="00510033"/>
    <w:rsid w:val="005118F4"/>
    <w:rsid w:val="005146AF"/>
    <w:rsid w:val="00515722"/>
    <w:rsid w:val="00516179"/>
    <w:rsid w:val="00517615"/>
    <w:rsid w:val="0052033F"/>
    <w:rsid w:val="005213C2"/>
    <w:rsid w:val="0052396B"/>
    <w:rsid w:val="005248E9"/>
    <w:rsid w:val="00524AD8"/>
    <w:rsid w:val="00526045"/>
    <w:rsid w:val="0052672B"/>
    <w:rsid w:val="005275B8"/>
    <w:rsid w:val="0053163F"/>
    <w:rsid w:val="0053548F"/>
    <w:rsid w:val="00535983"/>
    <w:rsid w:val="005363D4"/>
    <w:rsid w:val="00536905"/>
    <w:rsid w:val="00536C46"/>
    <w:rsid w:val="0053754D"/>
    <w:rsid w:val="005405D2"/>
    <w:rsid w:val="005417A8"/>
    <w:rsid w:val="005420E0"/>
    <w:rsid w:val="00542A04"/>
    <w:rsid w:val="00542F7F"/>
    <w:rsid w:val="005437D5"/>
    <w:rsid w:val="00543F3C"/>
    <w:rsid w:val="00544699"/>
    <w:rsid w:val="00546F04"/>
    <w:rsid w:val="00547AAF"/>
    <w:rsid w:val="00550149"/>
    <w:rsid w:val="00553A6A"/>
    <w:rsid w:val="00555657"/>
    <w:rsid w:val="00557DC4"/>
    <w:rsid w:val="005611C1"/>
    <w:rsid w:val="00564BBD"/>
    <w:rsid w:val="005654FC"/>
    <w:rsid w:val="0056658F"/>
    <w:rsid w:val="005666C2"/>
    <w:rsid w:val="00566AF4"/>
    <w:rsid w:val="00567052"/>
    <w:rsid w:val="005670F7"/>
    <w:rsid w:val="0057035E"/>
    <w:rsid w:val="00571D90"/>
    <w:rsid w:val="00573132"/>
    <w:rsid w:val="005742AD"/>
    <w:rsid w:val="0057624C"/>
    <w:rsid w:val="0057680A"/>
    <w:rsid w:val="00583B8D"/>
    <w:rsid w:val="00584D65"/>
    <w:rsid w:val="00586E7B"/>
    <w:rsid w:val="0059037E"/>
    <w:rsid w:val="00593DD4"/>
    <w:rsid w:val="0059526D"/>
    <w:rsid w:val="0059566A"/>
    <w:rsid w:val="005969D7"/>
    <w:rsid w:val="005971E6"/>
    <w:rsid w:val="005A1C45"/>
    <w:rsid w:val="005A2DDD"/>
    <w:rsid w:val="005A3517"/>
    <w:rsid w:val="005A6F01"/>
    <w:rsid w:val="005B207D"/>
    <w:rsid w:val="005B5556"/>
    <w:rsid w:val="005B6B6B"/>
    <w:rsid w:val="005C07EB"/>
    <w:rsid w:val="005C4060"/>
    <w:rsid w:val="005C5534"/>
    <w:rsid w:val="005C57D3"/>
    <w:rsid w:val="005C675F"/>
    <w:rsid w:val="005E18AF"/>
    <w:rsid w:val="005E312E"/>
    <w:rsid w:val="005E4B4C"/>
    <w:rsid w:val="005F0E43"/>
    <w:rsid w:val="005F207E"/>
    <w:rsid w:val="005F25A8"/>
    <w:rsid w:val="005F3348"/>
    <w:rsid w:val="005F46F8"/>
    <w:rsid w:val="005F5EB0"/>
    <w:rsid w:val="005F6432"/>
    <w:rsid w:val="005F64CE"/>
    <w:rsid w:val="005F6890"/>
    <w:rsid w:val="005F7232"/>
    <w:rsid w:val="0060183C"/>
    <w:rsid w:val="006041C6"/>
    <w:rsid w:val="00604898"/>
    <w:rsid w:val="006058AE"/>
    <w:rsid w:val="006104AE"/>
    <w:rsid w:val="00615B3F"/>
    <w:rsid w:val="00622EE8"/>
    <w:rsid w:val="006231FA"/>
    <w:rsid w:val="006311F6"/>
    <w:rsid w:val="00631A92"/>
    <w:rsid w:val="006348F7"/>
    <w:rsid w:val="00636F6E"/>
    <w:rsid w:val="00637249"/>
    <w:rsid w:val="00637374"/>
    <w:rsid w:val="00641AF2"/>
    <w:rsid w:val="00642EB8"/>
    <w:rsid w:val="006431A2"/>
    <w:rsid w:val="006462FB"/>
    <w:rsid w:val="006464AF"/>
    <w:rsid w:val="00650697"/>
    <w:rsid w:val="006506B5"/>
    <w:rsid w:val="00652013"/>
    <w:rsid w:val="0065260E"/>
    <w:rsid w:val="00653EFE"/>
    <w:rsid w:val="0065408C"/>
    <w:rsid w:val="00654778"/>
    <w:rsid w:val="00660337"/>
    <w:rsid w:val="00660920"/>
    <w:rsid w:val="00662A56"/>
    <w:rsid w:val="00666283"/>
    <w:rsid w:val="0066638F"/>
    <w:rsid w:val="006715B4"/>
    <w:rsid w:val="006745E1"/>
    <w:rsid w:val="00674723"/>
    <w:rsid w:val="00675CE3"/>
    <w:rsid w:val="006767DB"/>
    <w:rsid w:val="006837EA"/>
    <w:rsid w:val="006847D7"/>
    <w:rsid w:val="00686903"/>
    <w:rsid w:val="006876B7"/>
    <w:rsid w:val="0068792F"/>
    <w:rsid w:val="00691A22"/>
    <w:rsid w:val="006920CD"/>
    <w:rsid w:val="00692830"/>
    <w:rsid w:val="00695644"/>
    <w:rsid w:val="00696494"/>
    <w:rsid w:val="006966A7"/>
    <w:rsid w:val="00697E78"/>
    <w:rsid w:val="006A03F9"/>
    <w:rsid w:val="006A0CFB"/>
    <w:rsid w:val="006C1401"/>
    <w:rsid w:val="006C24A0"/>
    <w:rsid w:val="006C35D1"/>
    <w:rsid w:val="006C4F31"/>
    <w:rsid w:val="006C702B"/>
    <w:rsid w:val="006D12F1"/>
    <w:rsid w:val="006D248F"/>
    <w:rsid w:val="006D3E20"/>
    <w:rsid w:val="006D78EB"/>
    <w:rsid w:val="006E008B"/>
    <w:rsid w:val="006E0A09"/>
    <w:rsid w:val="006E2105"/>
    <w:rsid w:val="006E6AD8"/>
    <w:rsid w:val="006E79EC"/>
    <w:rsid w:val="006F44EF"/>
    <w:rsid w:val="0070684E"/>
    <w:rsid w:val="007131ED"/>
    <w:rsid w:val="00715A20"/>
    <w:rsid w:val="00720E35"/>
    <w:rsid w:val="007214B1"/>
    <w:rsid w:val="00722B54"/>
    <w:rsid w:val="00725CB6"/>
    <w:rsid w:val="00726853"/>
    <w:rsid w:val="00726883"/>
    <w:rsid w:val="00727418"/>
    <w:rsid w:val="00730237"/>
    <w:rsid w:val="007302C2"/>
    <w:rsid w:val="007316ED"/>
    <w:rsid w:val="00731C43"/>
    <w:rsid w:val="007343B4"/>
    <w:rsid w:val="007373F4"/>
    <w:rsid w:val="007408D0"/>
    <w:rsid w:val="00742B6B"/>
    <w:rsid w:val="00742E5D"/>
    <w:rsid w:val="00743A80"/>
    <w:rsid w:val="00744B7E"/>
    <w:rsid w:val="00745657"/>
    <w:rsid w:val="007477E5"/>
    <w:rsid w:val="00750CCD"/>
    <w:rsid w:val="007510F4"/>
    <w:rsid w:val="0075284E"/>
    <w:rsid w:val="00754403"/>
    <w:rsid w:val="00754B7A"/>
    <w:rsid w:val="00755CE5"/>
    <w:rsid w:val="0076127B"/>
    <w:rsid w:val="00762EEF"/>
    <w:rsid w:val="00764B31"/>
    <w:rsid w:val="007738A7"/>
    <w:rsid w:val="00776D63"/>
    <w:rsid w:val="00777E2A"/>
    <w:rsid w:val="00780E11"/>
    <w:rsid w:val="00782B20"/>
    <w:rsid w:val="00783F85"/>
    <w:rsid w:val="0078473D"/>
    <w:rsid w:val="007848AA"/>
    <w:rsid w:val="007857F2"/>
    <w:rsid w:val="00785A6D"/>
    <w:rsid w:val="007924C9"/>
    <w:rsid w:val="00792870"/>
    <w:rsid w:val="007947AE"/>
    <w:rsid w:val="007978D7"/>
    <w:rsid w:val="007A3317"/>
    <w:rsid w:val="007B0090"/>
    <w:rsid w:val="007B365D"/>
    <w:rsid w:val="007B4377"/>
    <w:rsid w:val="007B4DAF"/>
    <w:rsid w:val="007B644A"/>
    <w:rsid w:val="007C06C8"/>
    <w:rsid w:val="007C2C17"/>
    <w:rsid w:val="007C38E9"/>
    <w:rsid w:val="007C4815"/>
    <w:rsid w:val="007C503A"/>
    <w:rsid w:val="007C709F"/>
    <w:rsid w:val="007D1169"/>
    <w:rsid w:val="007D1222"/>
    <w:rsid w:val="007D2349"/>
    <w:rsid w:val="007D2926"/>
    <w:rsid w:val="007D64B8"/>
    <w:rsid w:val="007D6E1B"/>
    <w:rsid w:val="007E00CC"/>
    <w:rsid w:val="007E00F2"/>
    <w:rsid w:val="007E05D5"/>
    <w:rsid w:val="007E3C83"/>
    <w:rsid w:val="007E4D35"/>
    <w:rsid w:val="007E5D94"/>
    <w:rsid w:val="007F187D"/>
    <w:rsid w:val="007F40BE"/>
    <w:rsid w:val="007F43BD"/>
    <w:rsid w:val="007F467F"/>
    <w:rsid w:val="007F47B5"/>
    <w:rsid w:val="007F64D4"/>
    <w:rsid w:val="007F6512"/>
    <w:rsid w:val="007F673F"/>
    <w:rsid w:val="00802BE0"/>
    <w:rsid w:val="008031E4"/>
    <w:rsid w:val="008036D5"/>
    <w:rsid w:val="00803C3C"/>
    <w:rsid w:val="008045B1"/>
    <w:rsid w:val="00806AEE"/>
    <w:rsid w:val="00806FC4"/>
    <w:rsid w:val="00807489"/>
    <w:rsid w:val="0080766B"/>
    <w:rsid w:val="0081075A"/>
    <w:rsid w:val="00810F46"/>
    <w:rsid w:val="00812C50"/>
    <w:rsid w:val="0081339E"/>
    <w:rsid w:val="00813701"/>
    <w:rsid w:val="00814EF7"/>
    <w:rsid w:val="00815EA7"/>
    <w:rsid w:val="0082012F"/>
    <w:rsid w:val="008218E0"/>
    <w:rsid w:val="00822515"/>
    <w:rsid w:val="00822742"/>
    <w:rsid w:val="00826539"/>
    <w:rsid w:val="00826BA1"/>
    <w:rsid w:val="00833112"/>
    <w:rsid w:val="008354BD"/>
    <w:rsid w:val="00840189"/>
    <w:rsid w:val="00840E93"/>
    <w:rsid w:val="008445B6"/>
    <w:rsid w:val="0084682B"/>
    <w:rsid w:val="00850E49"/>
    <w:rsid w:val="00852F35"/>
    <w:rsid w:val="0085402E"/>
    <w:rsid w:val="00856B8C"/>
    <w:rsid w:val="00857F37"/>
    <w:rsid w:val="008618E4"/>
    <w:rsid w:val="0086266E"/>
    <w:rsid w:val="00862896"/>
    <w:rsid w:val="00863296"/>
    <w:rsid w:val="008668BC"/>
    <w:rsid w:val="00866BE9"/>
    <w:rsid w:val="00870FE7"/>
    <w:rsid w:val="00872A4F"/>
    <w:rsid w:val="00874108"/>
    <w:rsid w:val="00875E70"/>
    <w:rsid w:val="008830D3"/>
    <w:rsid w:val="00884904"/>
    <w:rsid w:val="0088512D"/>
    <w:rsid w:val="00885DE0"/>
    <w:rsid w:val="008860A5"/>
    <w:rsid w:val="008869B4"/>
    <w:rsid w:val="00887949"/>
    <w:rsid w:val="00892F1E"/>
    <w:rsid w:val="00894FFC"/>
    <w:rsid w:val="00896662"/>
    <w:rsid w:val="00896A7D"/>
    <w:rsid w:val="008970B2"/>
    <w:rsid w:val="008976CD"/>
    <w:rsid w:val="008A145A"/>
    <w:rsid w:val="008A1E8E"/>
    <w:rsid w:val="008A28FB"/>
    <w:rsid w:val="008A48C0"/>
    <w:rsid w:val="008A5B97"/>
    <w:rsid w:val="008B2911"/>
    <w:rsid w:val="008B3B6E"/>
    <w:rsid w:val="008B48BD"/>
    <w:rsid w:val="008B48F4"/>
    <w:rsid w:val="008B68AB"/>
    <w:rsid w:val="008B73A2"/>
    <w:rsid w:val="008C027D"/>
    <w:rsid w:val="008D0881"/>
    <w:rsid w:val="008D09E0"/>
    <w:rsid w:val="008D0A27"/>
    <w:rsid w:val="008D2823"/>
    <w:rsid w:val="008D3101"/>
    <w:rsid w:val="008D3237"/>
    <w:rsid w:val="008D33CF"/>
    <w:rsid w:val="008D3B97"/>
    <w:rsid w:val="008D55C6"/>
    <w:rsid w:val="008D6294"/>
    <w:rsid w:val="008D744B"/>
    <w:rsid w:val="008D76C0"/>
    <w:rsid w:val="008D7D67"/>
    <w:rsid w:val="008E1152"/>
    <w:rsid w:val="008E1308"/>
    <w:rsid w:val="008E1737"/>
    <w:rsid w:val="008E5F46"/>
    <w:rsid w:val="008E687D"/>
    <w:rsid w:val="008E7F1F"/>
    <w:rsid w:val="008F020C"/>
    <w:rsid w:val="008F3088"/>
    <w:rsid w:val="008F3E95"/>
    <w:rsid w:val="008F5473"/>
    <w:rsid w:val="00901F96"/>
    <w:rsid w:val="00904054"/>
    <w:rsid w:val="0090458F"/>
    <w:rsid w:val="00907093"/>
    <w:rsid w:val="0091166D"/>
    <w:rsid w:val="00912017"/>
    <w:rsid w:val="00912CC2"/>
    <w:rsid w:val="00914638"/>
    <w:rsid w:val="00914A2D"/>
    <w:rsid w:val="00915CE6"/>
    <w:rsid w:val="0091774B"/>
    <w:rsid w:val="0092315E"/>
    <w:rsid w:val="00923166"/>
    <w:rsid w:val="00924048"/>
    <w:rsid w:val="00925EB8"/>
    <w:rsid w:val="00927BA5"/>
    <w:rsid w:val="009335AC"/>
    <w:rsid w:val="009362C0"/>
    <w:rsid w:val="009379EF"/>
    <w:rsid w:val="00944FCA"/>
    <w:rsid w:val="00945AE6"/>
    <w:rsid w:val="0094795E"/>
    <w:rsid w:val="0095019F"/>
    <w:rsid w:val="009509D9"/>
    <w:rsid w:val="00950CB6"/>
    <w:rsid w:val="00952A3A"/>
    <w:rsid w:val="009549D9"/>
    <w:rsid w:val="0095775B"/>
    <w:rsid w:val="009601D7"/>
    <w:rsid w:val="009624ED"/>
    <w:rsid w:val="009637BF"/>
    <w:rsid w:val="00963CFA"/>
    <w:rsid w:val="009651CC"/>
    <w:rsid w:val="00965A92"/>
    <w:rsid w:val="00967F70"/>
    <w:rsid w:val="009704C0"/>
    <w:rsid w:val="00970B56"/>
    <w:rsid w:val="009718CC"/>
    <w:rsid w:val="0097431F"/>
    <w:rsid w:val="00975453"/>
    <w:rsid w:val="009770E1"/>
    <w:rsid w:val="009779B4"/>
    <w:rsid w:val="00986113"/>
    <w:rsid w:val="0098696F"/>
    <w:rsid w:val="009875C9"/>
    <w:rsid w:val="00990758"/>
    <w:rsid w:val="00994592"/>
    <w:rsid w:val="009A04FF"/>
    <w:rsid w:val="009A1AFD"/>
    <w:rsid w:val="009A6777"/>
    <w:rsid w:val="009A726F"/>
    <w:rsid w:val="009A77C1"/>
    <w:rsid w:val="009B0E53"/>
    <w:rsid w:val="009B6B7A"/>
    <w:rsid w:val="009B7403"/>
    <w:rsid w:val="009C351D"/>
    <w:rsid w:val="009C4A92"/>
    <w:rsid w:val="009C525C"/>
    <w:rsid w:val="009D1E04"/>
    <w:rsid w:val="009D4867"/>
    <w:rsid w:val="009D6A12"/>
    <w:rsid w:val="009D764F"/>
    <w:rsid w:val="009E22AA"/>
    <w:rsid w:val="009E7458"/>
    <w:rsid w:val="009E7DD4"/>
    <w:rsid w:val="009F01DC"/>
    <w:rsid w:val="009F1006"/>
    <w:rsid w:val="009F2AEF"/>
    <w:rsid w:val="009F6855"/>
    <w:rsid w:val="009F7302"/>
    <w:rsid w:val="00A003CA"/>
    <w:rsid w:val="00A01209"/>
    <w:rsid w:val="00A01C80"/>
    <w:rsid w:val="00A01E9A"/>
    <w:rsid w:val="00A02605"/>
    <w:rsid w:val="00A04068"/>
    <w:rsid w:val="00A07BC5"/>
    <w:rsid w:val="00A1298A"/>
    <w:rsid w:val="00A13C8F"/>
    <w:rsid w:val="00A17CA0"/>
    <w:rsid w:val="00A269B7"/>
    <w:rsid w:val="00A33958"/>
    <w:rsid w:val="00A42796"/>
    <w:rsid w:val="00A4561B"/>
    <w:rsid w:val="00A456AC"/>
    <w:rsid w:val="00A5166E"/>
    <w:rsid w:val="00A56EE0"/>
    <w:rsid w:val="00A573BA"/>
    <w:rsid w:val="00A574B8"/>
    <w:rsid w:val="00A615ED"/>
    <w:rsid w:val="00A63A03"/>
    <w:rsid w:val="00A647D0"/>
    <w:rsid w:val="00A65A2F"/>
    <w:rsid w:val="00A71330"/>
    <w:rsid w:val="00A75155"/>
    <w:rsid w:val="00A765CF"/>
    <w:rsid w:val="00A76B5F"/>
    <w:rsid w:val="00A76FDB"/>
    <w:rsid w:val="00A811D4"/>
    <w:rsid w:val="00A84D30"/>
    <w:rsid w:val="00A900EC"/>
    <w:rsid w:val="00A93001"/>
    <w:rsid w:val="00A97C10"/>
    <w:rsid w:val="00AA0099"/>
    <w:rsid w:val="00AA33F9"/>
    <w:rsid w:val="00AA4639"/>
    <w:rsid w:val="00AA5E3A"/>
    <w:rsid w:val="00AB0D16"/>
    <w:rsid w:val="00AB6CA1"/>
    <w:rsid w:val="00AB7C47"/>
    <w:rsid w:val="00AC0778"/>
    <w:rsid w:val="00AC07B5"/>
    <w:rsid w:val="00AC08F8"/>
    <w:rsid w:val="00AC2A93"/>
    <w:rsid w:val="00AC3D79"/>
    <w:rsid w:val="00AC3E2D"/>
    <w:rsid w:val="00AC5C92"/>
    <w:rsid w:val="00AC67C0"/>
    <w:rsid w:val="00AC737B"/>
    <w:rsid w:val="00AD0B28"/>
    <w:rsid w:val="00AD6F47"/>
    <w:rsid w:val="00AD735D"/>
    <w:rsid w:val="00AE382C"/>
    <w:rsid w:val="00AE3912"/>
    <w:rsid w:val="00AE4042"/>
    <w:rsid w:val="00AE4DA2"/>
    <w:rsid w:val="00AE4EA9"/>
    <w:rsid w:val="00AE5390"/>
    <w:rsid w:val="00AF09F3"/>
    <w:rsid w:val="00AF0CF2"/>
    <w:rsid w:val="00AF2FBC"/>
    <w:rsid w:val="00AF4754"/>
    <w:rsid w:val="00AF5207"/>
    <w:rsid w:val="00AF6732"/>
    <w:rsid w:val="00AF7C48"/>
    <w:rsid w:val="00AF7C59"/>
    <w:rsid w:val="00B018C8"/>
    <w:rsid w:val="00B02764"/>
    <w:rsid w:val="00B02A1B"/>
    <w:rsid w:val="00B0543F"/>
    <w:rsid w:val="00B05D1C"/>
    <w:rsid w:val="00B112C6"/>
    <w:rsid w:val="00B14216"/>
    <w:rsid w:val="00B14411"/>
    <w:rsid w:val="00B1554B"/>
    <w:rsid w:val="00B1683A"/>
    <w:rsid w:val="00B1688A"/>
    <w:rsid w:val="00B31221"/>
    <w:rsid w:val="00B318E0"/>
    <w:rsid w:val="00B325AA"/>
    <w:rsid w:val="00B335FF"/>
    <w:rsid w:val="00B3427C"/>
    <w:rsid w:val="00B34B74"/>
    <w:rsid w:val="00B356E1"/>
    <w:rsid w:val="00B356EC"/>
    <w:rsid w:val="00B417D3"/>
    <w:rsid w:val="00B42C80"/>
    <w:rsid w:val="00B433BF"/>
    <w:rsid w:val="00B44055"/>
    <w:rsid w:val="00B44178"/>
    <w:rsid w:val="00B45087"/>
    <w:rsid w:val="00B45147"/>
    <w:rsid w:val="00B451E2"/>
    <w:rsid w:val="00B461E6"/>
    <w:rsid w:val="00B462FB"/>
    <w:rsid w:val="00B51EEA"/>
    <w:rsid w:val="00B52967"/>
    <w:rsid w:val="00B54F2F"/>
    <w:rsid w:val="00B631E5"/>
    <w:rsid w:val="00B670C7"/>
    <w:rsid w:val="00B709B0"/>
    <w:rsid w:val="00B71600"/>
    <w:rsid w:val="00B71B71"/>
    <w:rsid w:val="00B73D0D"/>
    <w:rsid w:val="00B74C35"/>
    <w:rsid w:val="00B80220"/>
    <w:rsid w:val="00B833EF"/>
    <w:rsid w:val="00B83757"/>
    <w:rsid w:val="00B83D34"/>
    <w:rsid w:val="00B874A6"/>
    <w:rsid w:val="00B87AB7"/>
    <w:rsid w:val="00B91D45"/>
    <w:rsid w:val="00B92D45"/>
    <w:rsid w:val="00B93196"/>
    <w:rsid w:val="00B94A5D"/>
    <w:rsid w:val="00B96650"/>
    <w:rsid w:val="00BA0037"/>
    <w:rsid w:val="00BA0839"/>
    <w:rsid w:val="00BA0B07"/>
    <w:rsid w:val="00BA183C"/>
    <w:rsid w:val="00BA6D3B"/>
    <w:rsid w:val="00BB2F27"/>
    <w:rsid w:val="00BB3035"/>
    <w:rsid w:val="00BB377B"/>
    <w:rsid w:val="00BB604E"/>
    <w:rsid w:val="00BB6D17"/>
    <w:rsid w:val="00BB6DCD"/>
    <w:rsid w:val="00BC0AE5"/>
    <w:rsid w:val="00BC11A5"/>
    <w:rsid w:val="00BC7B77"/>
    <w:rsid w:val="00BC7F2A"/>
    <w:rsid w:val="00BD1A8F"/>
    <w:rsid w:val="00BD40F8"/>
    <w:rsid w:val="00BD5A4F"/>
    <w:rsid w:val="00BE0B3B"/>
    <w:rsid w:val="00BF2C47"/>
    <w:rsid w:val="00BF5519"/>
    <w:rsid w:val="00BF5847"/>
    <w:rsid w:val="00BF6EC4"/>
    <w:rsid w:val="00C0239A"/>
    <w:rsid w:val="00C03B94"/>
    <w:rsid w:val="00C103F8"/>
    <w:rsid w:val="00C1580E"/>
    <w:rsid w:val="00C21FFE"/>
    <w:rsid w:val="00C22B4F"/>
    <w:rsid w:val="00C257C0"/>
    <w:rsid w:val="00C340C3"/>
    <w:rsid w:val="00C43013"/>
    <w:rsid w:val="00C440F1"/>
    <w:rsid w:val="00C44FC5"/>
    <w:rsid w:val="00C52124"/>
    <w:rsid w:val="00C5267D"/>
    <w:rsid w:val="00C530BB"/>
    <w:rsid w:val="00C559A7"/>
    <w:rsid w:val="00C56EA1"/>
    <w:rsid w:val="00C5744A"/>
    <w:rsid w:val="00C71FD8"/>
    <w:rsid w:val="00C73DC4"/>
    <w:rsid w:val="00C74E73"/>
    <w:rsid w:val="00C76E88"/>
    <w:rsid w:val="00C77E98"/>
    <w:rsid w:val="00C846AD"/>
    <w:rsid w:val="00C94549"/>
    <w:rsid w:val="00C95FFE"/>
    <w:rsid w:val="00C96F37"/>
    <w:rsid w:val="00CA2C7C"/>
    <w:rsid w:val="00CA2D4D"/>
    <w:rsid w:val="00CA35EA"/>
    <w:rsid w:val="00CA3668"/>
    <w:rsid w:val="00CA764B"/>
    <w:rsid w:val="00CB1915"/>
    <w:rsid w:val="00CB3B71"/>
    <w:rsid w:val="00CB4FBB"/>
    <w:rsid w:val="00CB56D2"/>
    <w:rsid w:val="00CC0CE0"/>
    <w:rsid w:val="00CC0ECD"/>
    <w:rsid w:val="00CC3DD3"/>
    <w:rsid w:val="00CD1A12"/>
    <w:rsid w:val="00CD1F8D"/>
    <w:rsid w:val="00CD4BC0"/>
    <w:rsid w:val="00CD6F29"/>
    <w:rsid w:val="00CD782B"/>
    <w:rsid w:val="00CD7895"/>
    <w:rsid w:val="00CD78D6"/>
    <w:rsid w:val="00CD7A19"/>
    <w:rsid w:val="00CD7F4D"/>
    <w:rsid w:val="00CE03D2"/>
    <w:rsid w:val="00CE1AF5"/>
    <w:rsid w:val="00CF12E0"/>
    <w:rsid w:val="00CF76A1"/>
    <w:rsid w:val="00D0086E"/>
    <w:rsid w:val="00D01BDF"/>
    <w:rsid w:val="00D0224C"/>
    <w:rsid w:val="00D02336"/>
    <w:rsid w:val="00D03855"/>
    <w:rsid w:val="00D03B12"/>
    <w:rsid w:val="00D0407F"/>
    <w:rsid w:val="00D0459D"/>
    <w:rsid w:val="00D0748A"/>
    <w:rsid w:val="00D07A56"/>
    <w:rsid w:val="00D10EC6"/>
    <w:rsid w:val="00D112DB"/>
    <w:rsid w:val="00D1229B"/>
    <w:rsid w:val="00D135A8"/>
    <w:rsid w:val="00D229F3"/>
    <w:rsid w:val="00D255D7"/>
    <w:rsid w:val="00D25D75"/>
    <w:rsid w:val="00D2755F"/>
    <w:rsid w:val="00D30C5E"/>
    <w:rsid w:val="00D31526"/>
    <w:rsid w:val="00D33390"/>
    <w:rsid w:val="00D3368E"/>
    <w:rsid w:val="00D37227"/>
    <w:rsid w:val="00D44854"/>
    <w:rsid w:val="00D44C11"/>
    <w:rsid w:val="00D4697E"/>
    <w:rsid w:val="00D46B2D"/>
    <w:rsid w:val="00D47629"/>
    <w:rsid w:val="00D50D38"/>
    <w:rsid w:val="00D5161D"/>
    <w:rsid w:val="00D53427"/>
    <w:rsid w:val="00D54A38"/>
    <w:rsid w:val="00D57A92"/>
    <w:rsid w:val="00D61B6A"/>
    <w:rsid w:val="00D6474A"/>
    <w:rsid w:val="00D7113B"/>
    <w:rsid w:val="00D7285E"/>
    <w:rsid w:val="00D72EC6"/>
    <w:rsid w:val="00D73D98"/>
    <w:rsid w:val="00D73DB5"/>
    <w:rsid w:val="00D75436"/>
    <w:rsid w:val="00D80565"/>
    <w:rsid w:val="00D80E71"/>
    <w:rsid w:val="00D82F96"/>
    <w:rsid w:val="00D841C4"/>
    <w:rsid w:val="00D84329"/>
    <w:rsid w:val="00D845F6"/>
    <w:rsid w:val="00D8690A"/>
    <w:rsid w:val="00D9185B"/>
    <w:rsid w:val="00D93028"/>
    <w:rsid w:val="00D93F60"/>
    <w:rsid w:val="00D94B97"/>
    <w:rsid w:val="00D95852"/>
    <w:rsid w:val="00D97CDC"/>
    <w:rsid w:val="00DA32BE"/>
    <w:rsid w:val="00DA6C9B"/>
    <w:rsid w:val="00DB065C"/>
    <w:rsid w:val="00DB1AD2"/>
    <w:rsid w:val="00DB2F47"/>
    <w:rsid w:val="00DB4790"/>
    <w:rsid w:val="00DB4DBC"/>
    <w:rsid w:val="00DB5186"/>
    <w:rsid w:val="00DB691E"/>
    <w:rsid w:val="00DC0D00"/>
    <w:rsid w:val="00DC3F8B"/>
    <w:rsid w:val="00DD2D56"/>
    <w:rsid w:val="00DD6C77"/>
    <w:rsid w:val="00DE1717"/>
    <w:rsid w:val="00DE28D0"/>
    <w:rsid w:val="00DE2B1D"/>
    <w:rsid w:val="00DE2D9E"/>
    <w:rsid w:val="00DE3EBA"/>
    <w:rsid w:val="00DE41E7"/>
    <w:rsid w:val="00DE5183"/>
    <w:rsid w:val="00DE53DC"/>
    <w:rsid w:val="00DF364E"/>
    <w:rsid w:val="00DF3B69"/>
    <w:rsid w:val="00E021E0"/>
    <w:rsid w:val="00E04A6C"/>
    <w:rsid w:val="00E05390"/>
    <w:rsid w:val="00E056C4"/>
    <w:rsid w:val="00E077E0"/>
    <w:rsid w:val="00E07E14"/>
    <w:rsid w:val="00E07EF7"/>
    <w:rsid w:val="00E1077E"/>
    <w:rsid w:val="00E10D8A"/>
    <w:rsid w:val="00E148FF"/>
    <w:rsid w:val="00E16359"/>
    <w:rsid w:val="00E211BC"/>
    <w:rsid w:val="00E21770"/>
    <w:rsid w:val="00E24BCB"/>
    <w:rsid w:val="00E26241"/>
    <w:rsid w:val="00E274AD"/>
    <w:rsid w:val="00E31074"/>
    <w:rsid w:val="00E342BD"/>
    <w:rsid w:val="00E40AAD"/>
    <w:rsid w:val="00E4290A"/>
    <w:rsid w:val="00E432CD"/>
    <w:rsid w:val="00E43CA8"/>
    <w:rsid w:val="00E44789"/>
    <w:rsid w:val="00E46097"/>
    <w:rsid w:val="00E46A69"/>
    <w:rsid w:val="00E46D10"/>
    <w:rsid w:val="00E50211"/>
    <w:rsid w:val="00E50455"/>
    <w:rsid w:val="00E50EEE"/>
    <w:rsid w:val="00E51261"/>
    <w:rsid w:val="00E54035"/>
    <w:rsid w:val="00E54688"/>
    <w:rsid w:val="00E611D2"/>
    <w:rsid w:val="00E66303"/>
    <w:rsid w:val="00E6762A"/>
    <w:rsid w:val="00E76167"/>
    <w:rsid w:val="00E80D26"/>
    <w:rsid w:val="00E83897"/>
    <w:rsid w:val="00E8634E"/>
    <w:rsid w:val="00E90F47"/>
    <w:rsid w:val="00E91F79"/>
    <w:rsid w:val="00E92025"/>
    <w:rsid w:val="00E9370B"/>
    <w:rsid w:val="00E94365"/>
    <w:rsid w:val="00E9446A"/>
    <w:rsid w:val="00EA1428"/>
    <w:rsid w:val="00EA75B2"/>
    <w:rsid w:val="00EA7649"/>
    <w:rsid w:val="00EA7E2F"/>
    <w:rsid w:val="00EB0272"/>
    <w:rsid w:val="00EB31C9"/>
    <w:rsid w:val="00EB553B"/>
    <w:rsid w:val="00EC05C5"/>
    <w:rsid w:val="00EC0BF6"/>
    <w:rsid w:val="00EC263A"/>
    <w:rsid w:val="00EC45CF"/>
    <w:rsid w:val="00ED1826"/>
    <w:rsid w:val="00ED2072"/>
    <w:rsid w:val="00ED2670"/>
    <w:rsid w:val="00ED32B3"/>
    <w:rsid w:val="00ED3880"/>
    <w:rsid w:val="00ED3EFF"/>
    <w:rsid w:val="00ED47DD"/>
    <w:rsid w:val="00ED5999"/>
    <w:rsid w:val="00ED6279"/>
    <w:rsid w:val="00ED7C7A"/>
    <w:rsid w:val="00EE09E6"/>
    <w:rsid w:val="00EE0F00"/>
    <w:rsid w:val="00EE4768"/>
    <w:rsid w:val="00EF14DB"/>
    <w:rsid w:val="00EF1C8C"/>
    <w:rsid w:val="00EF3CB7"/>
    <w:rsid w:val="00EF4520"/>
    <w:rsid w:val="00EF4FB4"/>
    <w:rsid w:val="00EF568F"/>
    <w:rsid w:val="00EF5A40"/>
    <w:rsid w:val="00EF6AFD"/>
    <w:rsid w:val="00F020B2"/>
    <w:rsid w:val="00F05165"/>
    <w:rsid w:val="00F05C87"/>
    <w:rsid w:val="00F10A9A"/>
    <w:rsid w:val="00F15DB3"/>
    <w:rsid w:val="00F15ED7"/>
    <w:rsid w:val="00F1793D"/>
    <w:rsid w:val="00F21C65"/>
    <w:rsid w:val="00F23D08"/>
    <w:rsid w:val="00F26C5A"/>
    <w:rsid w:val="00F2791E"/>
    <w:rsid w:val="00F27E88"/>
    <w:rsid w:val="00F31118"/>
    <w:rsid w:val="00F32606"/>
    <w:rsid w:val="00F35C42"/>
    <w:rsid w:val="00F35D6B"/>
    <w:rsid w:val="00F40410"/>
    <w:rsid w:val="00F4141E"/>
    <w:rsid w:val="00F4550C"/>
    <w:rsid w:val="00F45C99"/>
    <w:rsid w:val="00F47069"/>
    <w:rsid w:val="00F507AB"/>
    <w:rsid w:val="00F54050"/>
    <w:rsid w:val="00F54ECB"/>
    <w:rsid w:val="00F55089"/>
    <w:rsid w:val="00F55845"/>
    <w:rsid w:val="00F5600F"/>
    <w:rsid w:val="00F60676"/>
    <w:rsid w:val="00F72588"/>
    <w:rsid w:val="00F757B2"/>
    <w:rsid w:val="00F775CB"/>
    <w:rsid w:val="00F77A22"/>
    <w:rsid w:val="00F802E5"/>
    <w:rsid w:val="00F8593F"/>
    <w:rsid w:val="00F86367"/>
    <w:rsid w:val="00F87139"/>
    <w:rsid w:val="00F94285"/>
    <w:rsid w:val="00F95BCF"/>
    <w:rsid w:val="00F963BB"/>
    <w:rsid w:val="00F97659"/>
    <w:rsid w:val="00F97BF1"/>
    <w:rsid w:val="00F97CC1"/>
    <w:rsid w:val="00FA1816"/>
    <w:rsid w:val="00FA24B6"/>
    <w:rsid w:val="00FA4702"/>
    <w:rsid w:val="00FA4816"/>
    <w:rsid w:val="00FA53F5"/>
    <w:rsid w:val="00FA5D19"/>
    <w:rsid w:val="00FA77DA"/>
    <w:rsid w:val="00FB0063"/>
    <w:rsid w:val="00FB0160"/>
    <w:rsid w:val="00FB1920"/>
    <w:rsid w:val="00FB38DB"/>
    <w:rsid w:val="00FC2102"/>
    <w:rsid w:val="00FC31D3"/>
    <w:rsid w:val="00FC5D7E"/>
    <w:rsid w:val="00FC6E49"/>
    <w:rsid w:val="00FD201F"/>
    <w:rsid w:val="00FD28CD"/>
    <w:rsid w:val="00FD338B"/>
    <w:rsid w:val="00FD4EC8"/>
    <w:rsid w:val="00FD6BDD"/>
    <w:rsid w:val="00FD727A"/>
    <w:rsid w:val="00FE0CF5"/>
    <w:rsid w:val="00FE3953"/>
    <w:rsid w:val="00FE47F5"/>
    <w:rsid w:val="00FE5FB4"/>
    <w:rsid w:val="00FF055A"/>
    <w:rsid w:val="00FF0594"/>
    <w:rsid w:val="00FF1C5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AF651"/>
  <w15:chartTrackingRefBased/>
  <w15:docId w15:val="{9027FEE0-488B-4FD2-9849-684719BD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7B"/>
    <w:pPr>
      <w:spacing w:after="0" w:line="240" w:lineRule="auto"/>
      <w:jc w:val="both"/>
    </w:pPr>
    <w:rPr>
      <w:rFonts w:ascii="Calibri" w:hAnsi="Calibri" w:cs="Times New Roman"/>
      <w:sz w:val="24"/>
      <w:szCs w:val="20"/>
    </w:rPr>
  </w:style>
  <w:style w:type="paragraph" w:styleId="Heading1">
    <w:name w:val="heading 1"/>
    <w:basedOn w:val="Normal"/>
    <w:next w:val="Normal"/>
    <w:link w:val="Heading1Char"/>
    <w:uiPriority w:val="9"/>
    <w:qFormat/>
    <w:rsid w:val="002B6F81"/>
    <w:pPr>
      <w:keepNext/>
      <w:keepLines/>
      <w:spacing w:before="12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F44"/>
    <w:pPr>
      <w:outlineLvl w:val="1"/>
    </w:pPr>
    <w:rPr>
      <w:rFonts w:ascii="Verdana Pro Cond" w:hAnsi="Verdana Pro Cond"/>
      <w:color w:val="7030A0"/>
      <w:szCs w:val="24"/>
    </w:rPr>
  </w:style>
  <w:style w:type="paragraph" w:styleId="Heading3">
    <w:name w:val="heading 3"/>
    <w:basedOn w:val="Normal"/>
    <w:next w:val="Normal"/>
    <w:link w:val="Heading3Char"/>
    <w:uiPriority w:val="9"/>
    <w:unhideWhenUsed/>
    <w:qFormat/>
    <w:rsid w:val="008B48F4"/>
    <w:pPr>
      <w:keepNext/>
      <w:keepLines/>
      <w:numPr>
        <w:numId w:val="28"/>
      </w:numPr>
      <w:spacing w:before="40"/>
      <w:outlineLvl w:val="2"/>
    </w:pPr>
    <w:rPr>
      <w:rFonts w:asciiTheme="majorHAnsi" w:eastAsiaTheme="majorEastAsia" w:hAnsiTheme="majorHAnsi" w:cstheme="majorBidi"/>
      <w:b/>
      <w:bCs/>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F8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03EF6"/>
    <w:pPr>
      <w:contextualSpacing/>
    </w:pPr>
    <w:rPr>
      <w:rFonts w:ascii="Lucida Sans" w:eastAsiaTheme="majorEastAsia" w:hAnsi="Lucida Sans"/>
      <w:spacing w:val="-10"/>
      <w:kern w:val="28"/>
      <w:sz w:val="48"/>
      <w:szCs w:val="48"/>
    </w:rPr>
  </w:style>
  <w:style w:type="character" w:customStyle="1" w:styleId="TitleChar">
    <w:name w:val="Title Char"/>
    <w:basedOn w:val="DefaultParagraphFont"/>
    <w:link w:val="Title"/>
    <w:uiPriority w:val="10"/>
    <w:rsid w:val="00403EF6"/>
    <w:rPr>
      <w:rFonts w:ascii="Lucida Sans" w:eastAsiaTheme="majorEastAsia" w:hAnsi="Lucida Sans" w:cs="Times New Roman"/>
      <w:spacing w:val="-10"/>
      <w:kern w:val="28"/>
      <w:sz w:val="48"/>
      <w:szCs w:val="48"/>
    </w:rPr>
  </w:style>
  <w:style w:type="character" w:styleId="Hyperlink">
    <w:name w:val="Hyperlink"/>
    <w:basedOn w:val="DefaultParagraphFont"/>
    <w:uiPriority w:val="99"/>
    <w:unhideWhenUsed/>
    <w:rsid w:val="00754403"/>
    <w:rPr>
      <w:color w:val="0563C1" w:themeColor="hyperlink"/>
      <w:u w:val="single"/>
    </w:rPr>
  </w:style>
  <w:style w:type="paragraph" w:styleId="ListParagraph">
    <w:name w:val="List Paragraph"/>
    <w:basedOn w:val="Normal"/>
    <w:uiPriority w:val="34"/>
    <w:qFormat/>
    <w:rsid w:val="00754403"/>
    <w:pPr>
      <w:ind w:left="720"/>
      <w:contextualSpacing/>
    </w:pPr>
  </w:style>
  <w:style w:type="character" w:styleId="UnresolvedMention">
    <w:name w:val="Unresolved Mention"/>
    <w:basedOn w:val="DefaultParagraphFont"/>
    <w:uiPriority w:val="99"/>
    <w:semiHidden/>
    <w:unhideWhenUsed/>
    <w:rsid w:val="006E6AD8"/>
    <w:rPr>
      <w:color w:val="605E5C"/>
      <w:shd w:val="clear" w:color="auto" w:fill="E1DFDD"/>
    </w:rPr>
  </w:style>
  <w:style w:type="character" w:customStyle="1" w:styleId="Heading2Char">
    <w:name w:val="Heading 2 Char"/>
    <w:basedOn w:val="DefaultParagraphFont"/>
    <w:link w:val="Heading2"/>
    <w:uiPriority w:val="9"/>
    <w:rsid w:val="004D5F44"/>
    <w:rPr>
      <w:rFonts w:ascii="Verdana Pro Cond" w:hAnsi="Verdana Pro Cond" w:cs="Times New Roman"/>
      <w:color w:val="7030A0"/>
      <w:sz w:val="24"/>
      <w:szCs w:val="24"/>
    </w:rPr>
  </w:style>
  <w:style w:type="character" w:styleId="SubtleReference">
    <w:name w:val="Subtle Reference"/>
    <w:aliases w:val="Windows Click"/>
    <w:uiPriority w:val="31"/>
    <w:qFormat/>
    <w:rsid w:val="0085402E"/>
    <w:rPr>
      <w:rFonts w:ascii="Lucida Sans Typewriter" w:hAnsi="Lucida Sans Typewriter"/>
      <w:b/>
      <w:bCs/>
      <w:color w:val="7030A0"/>
      <w:sz w:val="20"/>
      <w:szCs w:val="16"/>
    </w:rPr>
  </w:style>
  <w:style w:type="paragraph" w:styleId="NoSpacing">
    <w:name w:val="No Spacing"/>
    <w:link w:val="NoSpacingChar"/>
    <w:uiPriority w:val="1"/>
    <w:qFormat/>
    <w:rsid w:val="00660920"/>
    <w:pPr>
      <w:spacing w:after="0" w:line="240" w:lineRule="auto"/>
    </w:pPr>
    <w:rPr>
      <w:rFonts w:eastAsiaTheme="minorEastAsia"/>
    </w:rPr>
  </w:style>
  <w:style w:type="character" w:customStyle="1" w:styleId="NoSpacingChar">
    <w:name w:val="No Spacing Char"/>
    <w:basedOn w:val="DefaultParagraphFont"/>
    <w:link w:val="NoSpacing"/>
    <w:uiPriority w:val="1"/>
    <w:rsid w:val="00660920"/>
    <w:rPr>
      <w:rFonts w:eastAsiaTheme="minorEastAsia"/>
    </w:rPr>
  </w:style>
  <w:style w:type="paragraph" w:styleId="Header">
    <w:name w:val="header"/>
    <w:basedOn w:val="Normal"/>
    <w:link w:val="HeaderChar"/>
    <w:uiPriority w:val="99"/>
    <w:unhideWhenUsed/>
    <w:rsid w:val="00722B54"/>
    <w:pPr>
      <w:tabs>
        <w:tab w:val="center" w:pos="4680"/>
        <w:tab w:val="right" w:pos="9360"/>
      </w:tabs>
    </w:pPr>
  </w:style>
  <w:style w:type="character" w:customStyle="1" w:styleId="HeaderChar">
    <w:name w:val="Header Char"/>
    <w:basedOn w:val="DefaultParagraphFont"/>
    <w:link w:val="Header"/>
    <w:uiPriority w:val="99"/>
    <w:rsid w:val="00722B54"/>
    <w:rPr>
      <w:rFonts w:ascii="Calibri" w:hAnsi="Calibri" w:cs="Times New Roman"/>
      <w:sz w:val="24"/>
      <w:szCs w:val="20"/>
    </w:rPr>
  </w:style>
  <w:style w:type="paragraph" w:styleId="Footer">
    <w:name w:val="footer"/>
    <w:basedOn w:val="Normal"/>
    <w:link w:val="FooterChar"/>
    <w:uiPriority w:val="99"/>
    <w:unhideWhenUsed/>
    <w:rsid w:val="00722B54"/>
    <w:pPr>
      <w:tabs>
        <w:tab w:val="center" w:pos="4680"/>
        <w:tab w:val="right" w:pos="9360"/>
      </w:tabs>
    </w:pPr>
  </w:style>
  <w:style w:type="character" w:customStyle="1" w:styleId="FooterChar">
    <w:name w:val="Footer Char"/>
    <w:basedOn w:val="DefaultParagraphFont"/>
    <w:link w:val="Footer"/>
    <w:uiPriority w:val="99"/>
    <w:rsid w:val="00722B54"/>
    <w:rPr>
      <w:rFonts w:ascii="Calibri" w:hAnsi="Calibri" w:cs="Times New Roman"/>
      <w:sz w:val="24"/>
      <w:szCs w:val="20"/>
    </w:rPr>
  </w:style>
  <w:style w:type="character" w:styleId="PageNumber">
    <w:name w:val="page number"/>
    <w:basedOn w:val="DefaultParagraphFont"/>
    <w:uiPriority w:val="99"/>
    <w:semiHidden/>
    <w:unhideWhenUsed/>
    <w:rsid w:val="00722B54"/>
  </w:style>
  <w:style w:type="paragraph" w:styleId="NormalWeb">
    <w:name w:val="Normal (Web)"/>
    <w:basedOn w:val="Normal"/>
    <w:uiPriority w:val="99"/>
    <w:unhideWhenUsed/>
    <w:rsid w:val="00D5161D"/>
    <w:pPr>
      <w:spacing w:before="100" w:beforeAutospacing="1" w:after="100" w:afterAutospacing="1"/>
      <w:jc w:val="left"/>
    </w:pPr>
    <w:rPr>
      <w:rFonts w:ascii="Times New Roman" w:eastAsia="Times New Roman" w:hAnsi="Times New Roman"/>
      <w:szCs w:val="24"/>
    </w:rPr>
  </w:style>
  <w:style w:type="paragraph" w:customStyle="1" w:styleId="CODE">
    <w:name w:val="CODE"/>
    <w:basedOn w:val="Normal"/>
    <w:qFormat/>
    <w:rsid w:val="004A1FBE"/>
    <w:pPr>
      <w:ind w:left="360"/>
    </w:pPr>
    <w:rPr>
      <w:rFonts w:ascii="Courier New" w:hAnsi="Courier New" w:cs="Courier New"/>
      <w:b/>
      <w:bCs/>
      <w:color w:val="1F3864" w:themeColor="accent1" w:themeShade="80"/>
      <w:sz w:val="22"/>
      <w:szCs w:val="22"/>
    </w:rPr>
  </w:style>
  <w:style w:type="character" w:customStyle="1" w:styleId="Heading3Char">
    <w:name w:val="Heading 3 Char"/>
    <w:basedOn w:val="DefaultParagraphFont"/>
    <w:link w:val="Heading3"/>
    <w:uiPriority w:val="9"/>
    <w:rsid w:val="008B48F4"/>
    <w:rPr>
      <w:rFonts w:asciiTheme="majorHAnsi" w:eastAsiaTheme="majorEastAsia" w:hAnsiTheme="majorHAnsi" w:cstheme="majorBidi"/>
      <w:b/>
      <w:bCs/>
      <w:color w:val="1F3763" w:themeColor="accent1" w:themeShade="7F"/>
      <w:sz w:val="24"/>
      <w:szCs w:val="24"/>
    </w:rPr>
  </w:style>
  <w:style w:type="table" w:styleId="TableGrid">
    <w:name w:val="Table Grid"/>
    <w:basedOn w:val="TableNormal"/>
    <w:uiPriority w:val="39"/>
    <w:rsid w:val="001C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1922">
      <w:bodyDiv w:val="1"/>
      <w:marLeft w:val="0"/>
      <w:marRight w:val="0"/>
      <w:marTop w:val="0"/>
      <w:marBottom w:val="0"/>
      <w:divBdr>
        <w:top w:val="none" w:sz="0" w:space="0" w:color="auto"/>
        <w:left w:val="none" w:sz="0" w:space="0" w:color="auto"/>
        <w:bottom w:val="none" w:sz="0" w:space="0" w:color="auto"/>
        <w:right w:val="none" w:sz="0" w:space="0" w:color="auto"/>
      </w:divBdr>
    </w:div>
    <w:div w:id="593906136">
      <w:bodyDiv w:val="1"/>
      <w:marLeft w:val="0"/>
      <w:marRight w:val="0"/>
      <w:marTop w:val="0"/>
      <w:marBottom w:val="0"/>
      <w:divBdr>
        <w:top w:val="none" w:sz="0" w:space="0" w:color="auto"/>
        <w:left w:val="none" w:sz="0" w:space="0" w:color="auto"/>
        <w:bottom w:val="none" w:sz="0" w:space="0" w:color="auto"/>
        <w:right w:val="none" w:sz="0" w:space="0" w:color="auto"/>
      </w:divBdr>
      <w:divsChild>
        <w:div w:id="573009462">
          <w:marLeft w:val="0"/>
          <w:marRight w:val="0"/>
          <w:marTop w:val="0"/>
          <w:marBottom w:val="0"/>
          <w:divBdr>
            <w:top w:val="none" w:sz="0" w:space="0" w:color="auto"/>
            <w:left w:val="none" w:sz="0" w:space="0" w:color="auto"/>
            <w:bottom w:val="none" w:sz="0" w:space="0" w:color="auto"/>
            <w:right w:val="none" w:sz="0" w:space="0" w:color="auto"/>
          </w:divBdr>
          <w:divsChild>
            <w:div w:id="13625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1943">
      <w:bodyDiv w:val="1"/>
      <w:marLeft w:val="0"/>
      <w:marRight w:val="0"/>
      <w:marTop w:val="0"/>
      <w:marBottom w:val="0"/>
      <w:divBdr>
        <w:top w:val="none" w:sz="0" w:space="0" w:color="auto"/>
        <w:left w:val="none" w:sz="0" w:space="0" w:color="auto"/>
        <w:bottom w:val="none" w:sz="0" w:space="0" w:color="auto"/>
        <w:right w:val="none" w:sz="0" w:space="0" w:color="auto"/>
      </w:divBdr>
      <w:divsChild>
        <w:div w:id="238448745">
          <w:marLeft w:val="0"/>
          <w:marRight w:val="0"/>
          <w:marTop w:val="0"/>
          <w:marBottom w:val="0"/>
          <w:divBdr>
            <w:top w:val="none" w:sz="0" w:space="0" w:color="auto"/>
            <w:left w:val="none" w:sz="0" w:space="0" w:color="auto"/>
            <w:bottom w:val="none" w:sz="0" w:space="0" w:color="auto"/>
            <w:right w:val="none" w:sz="0" w:space="0" w:color="auto"/>
          </w:divBdr>
          <w:divsChild>
            <w:div w:id="4556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7010">
      <w:bodyDiv w:val="1"/>
      <w:marLeft w:val="0"/>
      <w:marRight w:val="0"/>
      <w:marTop w:val="0"/>
      <w:marBottom w:val="0"/>
      <w:divBdr>
        <w:top w:val="none" w:sz="0" w:space="0" w:color="auto"/>
        <w:left w:val="none" w:sz="0" w:space="0" w:color="auto"/>
        <w:bottom w:val="none" w:sz="0" w:space="0" w:color="auto"/>
        <w:right w:val="none" w:sz="0" w:space="0" w:color="auto"/>
      </w:divBdr>
    </w:div>
    <w:div w:id="936399895">
      <w:bodyDiv w:val="1"/>
      <w:marLeft w:val="0"/>
      <w:marRight w:val="0"/>
      <w:marTop w:val="0"/>
      <w:marBottom w:val="0"/>
      <w:divBdr>
        <w:top w:val="none" w:sz="0" w:space="0" w:color="auto"/>
        <w:left w:val="none" w:sz="0" w:space="0" w:color="auto"/>
        <w:bottom w:val="none" w:sz="0" w:space="0" w:color="auto"/>
        <w:right w:val="none" w:sz="0" w:space="0" w:color="auto"/>
      </w:divBdr>
      <w:divsChild>
        <w:div w:id="1296444417">
          <w:marLeft w:val="0"/>
          <w:marRight w:val="0"/>
          <w:marTop w:val="0"/>
          <w:marBottom w:val="0"/>
          <w:divBdr>
            <w:top w:val="none" w:sz="0" w:space="0" w:color="auto"/>
            <w:left w:val="none" w:sz="0" w:space="0" w:color="auto"/>
            <w:bottom w:val="none" w:sz="0" w:space="0" w:color="auto"/>
            <w:right w:val="none" w:sz="0" w:space="0" w:color="auto"/>
          </w:divBdr>
          <w:divsChild>
            <w:div w:id="4410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6">
      <w:bodyDiv w:val="1"/>
      <w:marLeft w:val="0"/>
      <w:marRight w:val="0"/>
      <w:marTop w:val="0"/>
      <w:marBottom w:val="0"/>
      <w:divBdr>
        <w:top w:val="none" w:sz="0" w:space="0" w:color="auto"/>
        <w:left w:val="none" w:sz="0" w:space="0" w:color="auto"/>
        <w:bottom w:val="none" w:sz="0" w:space="0" w:color="auto"/>
        <w:right w:val="none" w:sz="0" w:space="0" w:color="auto"/>
      </w:divBdr>
      <w:divsChild>
        <w:div w:id="2098478139">
          <w:marLeft w:val="0"/>
          <w:marRight w:val="0"/>
          <w:marTop w:val="0"/>
          <w:marBottom w:val="0"/>
          <w:divBdr>
            <w:top w:val="none" w:sz="0" w:space="0" w:color="auto"/>
            <w:left w:val="none" w:sz="0" w:space="0" w:color="auto"/>
            <w:bottom w:val="none" w:sz="0" w:space="0" w:color="auto"/>
            <w:right w:val="none" w:sz="0" w:space="0" w:color="auto"/>
          </w:divBdr>
          <w:divsChild>
            <w:div w:id="12706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1069">
      <w:bodyDiv w:val="1"/>
      <w:marLeft w:val="0"/>
      <w:marRight w:val="0"/>
      <w:marTop w:val="0"/>
      <w:marBottom w:val="0"/>
      <w:divBdr>
        <w:top w:val="none" w:sz="0" w:space="0" w:color="auto"/>
        <w:left w:val="none" w:sz="0" w:space="0" w:color="auto"/>
        <w:bottom w:val="none" w:sz="0" w:space="0" w:color="auto"/>
        <w:right w:val="none" w:sz="0" w:space="0" w:color="auto"/>
      </w:divBdr>
      <w:divsChild>
        <w:div w:id="712846909">
          <w:marLeft w:val="0"/>
          <w:marRight w:val="0"/>
          <w:marTop w:val="0"/>
          <w:marBottom w:val="0"/>
          <w:divBdr>
            <w:top w:val="none" w:sz="0" w:space="0" w:color="auto"/>
            <w:left w:val="none" w:sz="0" w:space="0" w:color="auto"/>
            <w:bottom w:val="none" w:sz="0" w:space="0" w:color="auto"/>
            <w:right w:val="none" w:sz="0" w:space="0" w:color="auto"/>
          </w:divBdr>
          <w:divsChild>
            <w:div w:id="8140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0086">
      <w:bodyDiv w:val="1"/>
      <w:marLeft w:val="0"/>
      <w:marRight w:val="0"/>
      <w:marTop w:val="0"/>
      <w:marBottom w:val="0"/>
      <w:divBdr>
        <w:top w:val="none" w:sz="0" w:space="0" w:color="auto"/>
        <w:left w:val="none" w:sz="0" w:space="0" w:color="auto"/>
        <w:bottom w:val="none" w:sz="0" w:space="0" w:color="auto"/>
        <w:right w:val="none" w:sz="0" w:space="0" w:color="auto"/>
      </w:divBdr>
      <w:divsChild>
        <w:div w:id="1722708602">
          <w:marLeft w:val="0"/>
          <w:marRight w:val="0"/>
          <w:marTop w:val="0"/>
          <w:marBottom w:val="0"/>
          <w:divBdr>
            <w:top w:val="none" w:sz="0" w:space="0" w:color="auto"/>
            <w:left w:val="none" w:sz="0" w:space="0" w:color="auto"/>
            <w:bottom w:val="none" w:sz="0" w:space="0" w:color="auto"/>
            <w:right w:val="none" w:sz="0" w:space="0" w:color="auto"/>
          </w:divBdr>
          <w:divsChild>
            <w:div w:id="15194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62432">
      <w:bodyDiv w:val="1"/>
      <w:marLeft w:val="0"/>
      <w:marRight w:val="0"/>
      <w:marTop w:val="0"/>
      <w:marBottom w:val="0"/>
      <w:divBdr>
        <w:top w:val="none" w:sz="0" w:space="0" w:color="auto"/>
        <w:left w:val="none" w:sz="0" w:space="0" w:color="auto"/>
        <w:bottom w:val="none" w:sz="0" w:space="0" w:color="auto"/>
        <w:right w:val="none" w:sz="0" w:space="0" w:color="auto"/>
      </w:divBdr>
      <w:divsChild>
        <w:div w:id="1662808091">
          <w:marLeft w:val="0"/>
          <w:marRight w:val="0"/>
          <w:marTop w:val="0"/>
          <w:marBottom w:val="0"/>
          <w:divBdr>
            <w:top w:val="none" w:sz="0" w:space="0" w:color="auto"/>
            <w:left w:val="none" w:sz="0" w:space="0" w:color="auto"/>
            <w:bottom w:val="none" w:sz="0" w:space="0" w:color="auto"/>
            <w:right w:val="none" w:sz="0" w:space="0" w:color="auto"/>
          </w:divBdr>
          <w:divsChild>
            <w:div w:id="466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158">
      <w:bodyDiv w:val="1"/>
      <w:marLeft w:val="0"/>
      <w:marRight w:val="0"/>
      <w:marTop w:val="0"/>
      <w:marBottom w:val="0"/>
      <w:divBdr>
        <w:top w:val="none" w:sz="0" w:space="0" w:color="auto"/>
        <w:left w:val="none" w:sz="0" w:space="0" w:color="auto"/>
        <w:bottom w:val="none" w:sz="0" w:space="0" w:color="auto"/>
        <w:right w:val="none" w:sz="0" w:space="0" w:color="auto"/>
      </w:divBdr>
    </w:div>
    <w:div w:id="2013022956">
      <w:bodyDiv w:val="1"/>
      <w:marLeft w:val="0"/>
      <w:marRight w:val="0"/>
      <w:marTop w:val="0"/>
      <w:marBottom w:val="0"/>
      <w:divBdr>
        <w:top w:val="none" w:sz="0" w:space="0" w:color="auto"/>
        <w:left w:val="none" w:sz="0" w:space="0" w:color="auto"/>
        <w:bottom w:val="none" w:sz="0" w:space="0" w:color="auto"/>
        <w:right w:val="none" w:sz="0" w:space="0" w:color="auto"/>
      </w:divBdr>
      <w:divsChild>
        <w:div w:id="127943164">
          <w:marLeft w:val="0"/>
          <w:marRight w:val="0"/>
          <w:marTop w:val="0"/>
          <w:marBottom w:val="0"/>
          <w:divBdr>
            <w:top w:val="none" w:sz="0" w:space="0" w:color="auto"/>
            <w:left w:val="none" w:sz="0" w:space="0" w:color="auto"/>
            <w:bottom w:val="none" w:sz="0" w:space="0" w:color="auto"/>
            <w:right w:val="none" w:sz="0" w:space="0" w:color="auto"/>
          </w:divBdr>
          <w:divsChild>
            <w:div w:id="4391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49929">
      <w:bodyDiv w:val="1"/>
      <w:marLeft w:val="0"/>
      <w:marRight w:val="0"/>
      <w:marTop w:val="0"/>
      <w:marBottom w:val="0"/>
      <w:divBdr>
        <w:top w:val="none" w:sz="0" w:space="0" w:color="auto"/>
        <w:left w:val="none" w:sz="0" w:space="0" w:color="auto"/>
        <w:bottom w:val="none" w:sz="0" w:space="0" w:color="auto"/>
        <w:right w:val="none" w:sz="0" w:space="0" w:color="auto"/>
      </w:divBdr>
      <w:divsChild>
        <w:div w:id="68508181">
          <w:marLeft w:val="0"/>
          <w:marRight w:val="0"/>
          <w:marTop w:val="0"/>
          <w:marBottom w:val="0"/>
          <w:divBdr>
            <w:top w:val="none" w:sz="0" w:space="0" w:color="auto"/>
            <w:left w:val="none" w:sz="0" w:space="0" w:color="auto"/>
            <w:bottom w:val="none" w:sz="0" w:space="0" w:color="auto"/>
            <w:right w:val="none" w:sz="0" w:space="0" w:color="auto"/>
          </w:divBdr>
          <w:divsChild>
            <w:div w:id="2347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eepbluembedded.com/sine-lookup-table-generator-calculato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nn\OneDrive%20-%20BYU-Idaho\All-Classes-Support\ECEN-361\ECEN-361-Lab-Instruc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C1B7A-1C81-48AF-8652-893718D28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C:\Users\lynn\OneDrive - BYU-Idaho\All-Classes-Support\ECEN-361\ECEN-361-Lab-Instruction-Template.dotx</Template>
  <TotalTime>2</TotalTime>
  <Pages>6</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Links>
    <vt:vector size="6" baseType="variant">
      <vt:variant>
        <vt:i4>4390940</vt:i4>
      </vt:variant>
      <vt:variant>
        <vt:i4>0</vt:i4>
      </vt:variant>
      <vt:variant>
        <vt:i4>0</vt:i4>
      </vt:variant>
      <vt:variant>
        <vt:i4>5</vt:i4>
      </vt:variant>
      <vt:variant>
        <vt:lpwstr>https://byui.instructure.com/courses/251502/files/113360890?module_item_id=31336740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Watson</dc:creator>
  <cp:keywords/>
  <dc:description/>
  <cp:lastModifiedBy>Watson, Lynn</cp:lastModifiedBy>
  <cp:revision>3</cp:revision>
  <cp:lastPrinted>2023-08-30T03:01:00Z</cp:lastPrinted>
  <dcterms:created xsi:type="dcterms:W3CDTF">2023-11-02T14:41:00Z</dcterms:created>
  <dcterms:modified xsi:type="dcterms:W3CDTF">2023-11-02T14:56:00Z</dcterms:modified>
</cp:coreProperties>
</file>